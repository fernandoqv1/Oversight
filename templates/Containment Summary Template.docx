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20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160"/>
        <w:gridCol w:w="1800"/>
        <w:gridCol w:w="630"/>
        <w:gridCol w:w="5130"/>
      </w:tblGrid>
      <w:tr w:rsidR="004E33B2" w:rsidRPr="00D16CC8" w14:paraId="3CB8A377" w14:textId="77777777" w:rsidTr="00DE12DC">
        <w:trPr>
          <w:trHeight w:val="296"/>
        </w:trPr>
        <w:tc>
          <w:tcPr>
            <w:tcW w:w="1800" w:type="dxa"/>
            <w:vAlign w:val="bottom"/>
          </w:tcPr>
          <w:p w14:paraId="3AF2F4A8" w14:textId="63C8E2D5" w:rsidR="004E33B2" w:rsidRPr="00D16CC8" w:rsidRDefault="004E33B2" w:rsidP="00DE12DC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Client:</w:t>
            </w:r>
          </w:p>
        </w:tc>
        <w:tc>
          <w:tcPr>
            <w:tcW w:w="3960" w:type="dxa"/>
            <w:gridSpan w:val="2"/>
            <w:tcBorders>
              <w:bottom w:val="single" w:sz="4" w:space="0" w:color="auto"/>
            </w:tcBorders>
            <w:vAlign w:val="bottom"/>
          </w:tcPr>
          <w:p w14:paraId="15A0AFAB" w14:textId="2E86D2DE" w:rsidR="004E33B2" w:rsidRPr="00D16CC8" w:rsidRDefault="005D558F" w:rsidP="00184AE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0" w:name="Client"/>
            <w:bookmarkEnd w:id="0"/>
            <w:r w:rsidRPr="005D558F">
              <w:rPr>
                <w:rFonts w:ascii="Arial" w:hAnsi="Arial" w:cs="Arial"/>
                <w:sz w:val="20"/>
                <w:szCs w:val="20"/>
              </w:rPr>
              <w:t>{client}</w:t>
            </w:r>
          </w:p>
        </w:tc>
        <w:tc>
          <w:tcPr>
            <w:tcW w:w="630" w:type="dxa"/>
            <w:vAlign w:val="bottom"/>
          </w:tcPr>
          <w:p w14:paraId="507FF668" w14:textId="77777777" w:rsidR="004E33B2" w:rsidRPr="00D16CC8" w:rsidRDefault="004E33B2" w:rsidP="00184AE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Site:</w:t>
            </w:r>
          </w:p>
        </w:tc>
        <w:tc>
          <w:tcPr>
            <w:tcW w:w="5130" w:type="dxa"/>
            <w:tcBorders>
              <w:bottom w:val="single" w:sz="4" w:space="0" w:color="auto"/>
            </w:tcBorders>
            <w:vAlign w:val="bottom"/>
          </w:tcPr>
          <w:p w14:paraId="581CD1F7" w14:textId="22DAB601" w:rsidR="004E33B2" w:rsidRPr="00D16CC8" w:rsidRDefault="005D558F" w:rsidP="00184AE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" w:name="Project"/>
            <w:bookmarkEnd w:id="1"/>
            <w:r w:rsidRPr="005D558F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5D558F">
              <w:rPr>
                <w:rFonts w:ascii="Arial" w:hAnsi="Arial" w:cs="Arial"/>
                <w:sz w:val="20"/>
                <w:szCs w:val="20"/>
              </w:rPr>
              <w:t>siteName</w:t>
            </w:r>
            <w:proofErr w:type="spellEnd"/>
            <w:r w:rsidRPr="005D558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bookmarkStart w:id="2" w:name="ProjectNumber"/>
        <w:bookmarkEnd w:id="2"/>
      </w:tr>
      <w:tr w:rsidR="004E33B2" w:rsidRPr="00D16CC8" w14:paraId="217786A3" w14:textId="77777777" w:rsidTr="004E33B2">
        <w:trPr>
          <w:trHeight w:val="296"/>
        </w:trPr>
        <w:tc>
          <w:tcPr>
            <w:tcW w:w="1800" w:type="dxa"/>
            <w:vAlign w:val="bottom"/>
          </w:tcPr>
          <w:p w14:paraId="7C5598C4" w14:textId="70929E68" w:rsidR="004E33B2" w:rsidRDefault="004E33B2" w:rsidP="00DE12DC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Number: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D29BE6" w14:textId="1E9BF234" w:rsidR="004E33B2" w:rsidRDefault="00EE4FFC" w:rsidP="00184AE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projectNumber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430" w:type="dxa"/>
            <w:gridSpan w:val="2"/>
            <w:vAlign w:val="bottom"/>
          </w:tcPr>
          <w:p w14:paraId="7CB3BAC4" w14:textId="78FDFB3D" w:rsidR="004E33B2" w:rsidRDefault="004E33B2" w:rsidP="004E33B2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Containment Name: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10E6EB" w14:textId="2C89E6D6" w:rsidR="004E33B2" w:rsidRDefault="00EE4FFC" w:rsidP="00184AE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containmentName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4466E884" w14:textId="77777777" w:rsidR="00C5046D" w:rsidRDefault="00C5046D"/>
    <w:tbl>
      <w:tblPr>
        <w:tblStyle w:val="TableGrid"/>
        <w:tblW w:w="11425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160"/>
        <w:gridCol w:w="604"/>
        <w:gridCol w:w="1826"/>
        <w:gridCol w:w="630"/>
        <w:gridCol w:w="1890"/>
        <w:gridCol w:w="2880"/>
      </w:tblGrid>
      <w:tr w:rsidR="00EE4FFC" w:rsidRPr="00D16CC8" w14:paraId="6B31982D" w14:textId="6CC8F001" w:rsidTr="006846AE">
        <w:trPr>
          <w:trHeight w:val="29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61B41" w14:textId="77777777" w:rsidR="00EE4FFC" w:rsidRDefault="00EE4FFC" w:rsidP="00130217">
            <w:pPr>
              <w:pStyle w:val="Header"/>
              <w:tabs>
                <w:tab w:val="clear" w:pos="46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7164">
              <w:rPr>
                <w:rFonts w:ascii="Arial" w:hAnsi="Arial" w:cs="Arial"/>
                <w:sz w:val="18"/>
                <w:szCs w:val="18"/>
              </w:rPr>
              <w:t>Contractor</w:t>
            </w:r>
          </w:p>
          <w:p w14:paraId="29E05F7C" w14:textId="77777777" w:rsidR="00EE4FFC" w:rsidRPr="00827164" w:rsidRDefault="00EE4FFC" w:rsidP="00130217">
            <w:pPr>
              <w:pStyle w:val="Header"/>
              <w:tabs>
                <w:tab w:val="clear" w:pos="46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7164">
              <w:rPr>
                <w:rFonts w:ascii="Arial" w:hAnsi="Arial" w:cs="Arial"/>
                <w:sz w:val="18"/>
                <w:szCs w:val="18"/>
              </w:rPr>
              <w:t>Start 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26216" w14:textId="66CBE36D" w:rsidR="00EE4FFC" w:rsidRPr="00827164" w:rsidRDefault="00EE4FFC" w:rsidP="00130217">
            <w:pPr>
              <w:pStyle w:val="Header"/>
              <w:tabs>
                <w:tab w:val="clear" w:pos="46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7164">
              <w:rPr>
                <w:rFonts w:ascii="Arial" w:hAnsi="Arial" w:cs="Arial"/>
                <w:sz w:val="18"/>
                <w:szCs w:val="18"/>
              </w:rPr>
              <w:t>Containment Approval for Start of Abatement *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9B019" w14:textId="77777777" w:rsidR="00EE4FFC" w:rsidRPr="00827164" w:rsidRDefault="00EE4FFC" w:rsidP="00130217">
            <w:pPr>
              <w:pStyle w:val="Header"/>
              <w:tabs>
                <w:tab w:val="clear" w:pos="46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7164">
              <w:rPr>
                <w:rFonts w:ascii="Arial" w:hAnsi="Arial" w:cs="Arial"/>
                <w:sz w:val="18"/>
                <w:szCs w:val="18"/>
              </w:rPr>
              <w:t>Visual Clearance Passed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57B36" w14:textId="77777777" w:rsidR="00EE4FFC" w:rsidRPr="00827164" w:rsidRDefault="00EE4FFC" w:rsidP="00130217">
            <w:pPr>
              <w:pStyle w:val="Header"/>
              <w:tabs>
                <w:tab w:val="clear" w:pos="46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7164">
              <w:rPr>
                <w:rFonts w:ascii="Arial" w:hAnsi="Arial" w:cs="Arial"/>
                <w:sz w:val="18"/>
                <w:szCs w:val="18"/>
              </w:rPr>
              <w:t>Clearance Air Samples Passed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448F13" w14:textId="77777777" w:rsidR="00EE4FFC" w:rsidRPr="00827164" w:rsidRDefault="00EE4FFC" w:rsidP="00130217">
            <w:pPr>
              <w:pStyle w:val="Header"/>
              <w:tabs>
                <w:tab w:val="clear" w:pos="46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27164">
              <w:rPr>
                <w:rFonts w:ascii="Arial" w:hAnsi="Arial" w:cs="Arial"/>
                <w:sz w:val="18"/>
                <w:szCs w:val="18"/>
              </w:rPr>
              <w:t>Containment Torn Down, Contractor Released</w:t>
            </w:r>
          </w:p>
        </w:tc>
      </w:tr>
      <w:tr w:rsidR="00EE4FFC" w:rsidRPr="00D16CC8" w14:paraId="2C172D66" w14:textId="35D8068B" w:rsidTr="006846AE">
        <w:trPr>
          <w:trHeight w:val="602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A7F31A" w14:textId="73E66CAB" w:rsidR="00EE4FFC" w:rsidRPr="00D16CC8" w:rsidRDefault="00EE4FFC" w:rsidP="006846AE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  <w:r w:rsidRPr="00D16CC8">
              <w:rPr>
                <w:rFonts w:ascii="Arial" w:hAnsi="Arial" w:cs="Arial"/>
                <w:sz w:val="20"/>
                <w:szCs w:val="20"/>
              </w:rPr>
              <w:t>:</w:t>
            </w:r>
            <w:r w:rsidR="006846A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{date}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2CF00A" w14:textId="455AFB54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  <w:r w:rsidR="006846A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prestartVisualDate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} 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019336" w14:textId="3944D4EF" w:rsidR="00EE4FFC" w:rsidRPr="00D16CC8" w:rsidRDefault="00EE4FFC" w:rsidP="006846AE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  <w:r w:rsidR="006846A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finalVisualDate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7967D0" w14:textId="479BC190" w:rsidR="00EE4FFC" w:rsidRPr="00D16CC8" w:rsidRDefault="00EE4FFC" w:rsidP="006846AE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  <w:r w:rsidR="006846A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containmentTeardownDate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9097AB" w14:textId="76A4CC70" w:rsidR="00EE4FFC" w:rsidRPr="00D16CC8" w:rsidRDefault="00EE4FFC" w:rsidP="006846AE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  <w:r w:rsidR="006846A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abatementCompletionDate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EE4FFC" w:rsidRPr="00D16CC8" w14:paraId="5511C31F" w14:textId="32E9E447" w:rsidTr="006846AE">
        <w:trPr>
          <w:trHeight w:val="230"/>
        </w:trPr>
        <w:tc>
          <w:tcPr>
            <w:tcW w:w="143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DD95B41" w14:textId="77777777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1131561" w14:textId="3601C412" w:rsidR="00EE4FFC" w:rsidRDefault="00EE4FFC" w:rsidP="00B5527F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Initials:</w:t>
            </w:r>
            <w:r w:rsidR="00B5527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prestartVisualInspectorInitials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43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427F397" w14:textId="2B7E4A81" w:rsidR="00EE4FFC" w:rsidRDefault="00EE4FFC" w:rsidP="00B5527F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Initials:</w:t>
            </w:r>
            <w:r w:rsidR="00B5527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finalVisualInspectorInitials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52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BB8E164" w14:textId="52B93A9E" w:rsidR="00EE4FFC" w:rsidRDefault="00EE4FFC" w:rsidP="00B5527F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Initials:</w:t>
            </w:r>
            <w:r w:rsidR="00B5527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containmentTeardownInspectorInitials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EAB84C8" w14:textId="5DCABDA4" w:rsidR="00EE4FFC" w:rsidRDefault="00EE4FFC" w:rsidP="00B5527F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Initials:</w:t>
            </w:r>
            <w:r w:rsidR="00B5527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abatementCompletionInitials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EE4FFC" w:rsidRPr="00D16CC8" w14:paraId="5EE8340E" w14:textId="30F19402" w:rsidTr="006846AE">
        <w:trPr>
          <w:trHeight w:val="423"/>
        </w:trPr>
        <w:tc>
          <w:tcPr>
            <w:tcW w:w="14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7754" w14:textId="77777777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4626" w14:textId="0935E71F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E2B8" w14:textId="4EB83AE9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73B0" w14:textId="392DC4FD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09FD" w14:textId="5170163E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4FFC" w:rsidRPr="00D16CC8" w14:paraId="0E5EE671" w14:textId="169B4D0F" w:rsidTr="006846AE">
        <w:trPr>
          <w:trHeight w:val="26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F4C0" w14:textId="0988BC6B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D16CC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204C" w14:textId="17C3FB02" w:rsidR="00EE4FFC" w:rsidRPr="00D16CC8" w:rsidRDefault="00EE4FFC" w:rsidP="00130217">
            <w:pPr>
              <w:pStyle w:val="Header"/>
              <w:tabs>
                <w:tab w:val="clear" w:pos="46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{comments}</w:t>
            </w:r>
          </w:p>
        </w:tc>
      </w:tr>
      <w:tr w:rsidR="00EE4FFC" w:rsidRPr="00D16CC8" w14:paraId="66D00415" w14:textId="01D43A77" w:rsidTr="00EE4FFC">
        <w:trPr>
          <w:trHeight w:val="260"/>
        </w:trPr>
        <w:tc>
          <w:tcPr>
            <w:tcW w:w="1142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9B8EFB0" w14:textId="77777777" w:rsidR="00EE4FFC" w:rsidRPr="00D16CC8" w:rsidRDefault="00EE4FFC" w:rsidP="00130217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4FFC" w:rsidRPr="00D16CC8" w14:paraId="1406A49B" w14:textId="603F364F" w:rsidTr="00451256">
        <w:trPr>
          <w:trHeight w:val="260"/>
        </w:trPr>
        <w:tc>
          <w:tcPr>
            <w:tcW w:w="4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62E205D5" w14:textId="5FA77733" w:rsidR="00EE4FFC" w:rsidRPr="00D16CC8" w:rsidRDefault="00EE4FFC" w:rsidP="00130217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Removal List</w:t>
            </w:r>
          </w:p>
        </w:tc>
        <w:tc>
          <w:tcPr>
            <w:tcW w:w="72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17112E5" w14:textId="091EAAC1" w:rsidR="00EE4FFC" w:rsidRDefault="00EE4FFC" w:rsidP="00130217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Containment Location: {building}</w:t>
            </w:r>
          </w:p>
        </w:tc>
      </w:tr>
      <w:tr w:rsidR="00EE4FFC" w:rsidRPr="00D16CC8" w14:paraId="34210D49" w14:textId="254863D5" w:rsidTr="000419A9">
        <w:trPr>
          <w:trHeight w:val="458"/>
        </w:trPr>
        <w:tc>
          <w:tcPr>
            <w:tcW w:w="1142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79F10A" w14:textId="690F4671" w:rsidR="00EE4FFC" w:rsidRDefault="00EE4FFC" w:rsidP="00EE4FFC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</w:t>
            </w:r>
            <w:r w:rsidR="000419A9">
              <w:rPr>
                <w:rFonts w:ascii="Arial" w:hAnsi="Arial" w:cs="Arial"/>
                <w:sz w:val="20"/>
                <w:szCs w:val="20"/>
              </w:rPr>
              <w:t>matRemList}</w:t>
            </w:r>
            <w:r w:rsidRPr="00451256">
              <w:rPr>
                <w:rFonts w:ascii="Arial" w:hAnsi="Arial" w:cs="Arial"/>
                <w:b/>
                <w:bCs/>
                <w:sz w:val="20"/>
                <w:szCs w:val="20"/>
              </w:rPr>
              <w:t>{spaceName}</w:t>
            </w:r>
          </w:p>
        </w:tc>
      </w:tr>
      <w:tr w:rsidR="00EE4FFC" w:rsidRPr="00D16CC8" w14:paraId="787BBD95" w14:textId="2E1A005A" w:rsidTr="00451256">
        <w:trPr>
          <w:trHeight w:val="369"/>
        </w:trPr>
        <w:tc>
          <w:tcPr>
            <w:tcW w:w="6655" w:type="dxa"/>
            <w:gridSpan w:val="5"/>
            <w:tcBorders>
              <w:left w:val="single" w:sz="4" w:space="0" w:color="auto"/>
            </w:tcBorders>
            <w:vAlign w:val="center"/>
          </w:tcPr>
          <w:p w14:paraId="06EACB09" w14:textId="10902151" w:rsidR="00EE4FFC" w:rsidRDefault="00EE4FFC" w:rsidP="00EE4FFC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material</w:t>
            </w:r>
            <w:r w:rsidR="000419A9">
              <w:rPr>
                <w:rFonts w:ascii="Arial" w:hAnsi="Arial" w:cs="Arial"/>
                <w:sz w:val="20"/>
                <w:szCs w:val="20"/>
              </w:rPr>
              <w:t>Rem</w:t>
            </w:r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770" w:type="dxa"/>
            <w:gridSpan w:val="2"/>
            <w:tcBorders>
              <w:right w:val="single" w:sz="4" w:space="0" w:color="auto"/>
            </w:tcBorders>
            <w:vAlign w:val="center"/>
          </w:tcPr>
          <w:p w14:paraId="368C4D8B" w14:textId="057275B6" w:rsidR="00EE4FFC" w:rsidRDefault="00EE4FFC" w:rsidP="00EE4FFC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totalSpaceMaterialRemoved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0419A9">
              <w:rPr>
                <w:rFonts w:ascii="Arial" w:hAnsi="Arial" w:cs="Arial"/>
                <w:sz w:val="20"/>
                <w:szCs w:val="20"/>
              </w:rPr>
              <w:t>{/</w:t>
            </w:r>
            <w:proofErr w:type="spellStart"/>
            <w:r w:rsidR="000419A9">
              <w:rPr>
                <w:rFonts w:ascii="Arial" w:hAnsi="Arial" w:cs="Arial"/>
                <w:sz w:val="20"/>
                <w:szCs w:val="20"/>
              </w:rPr>
              <w:t>matRemList</w:t>
            </w:r>
            <w:proofErr w:type="spellEnd"/>
            <w:r w:rsidR="000419A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419A9" w:rsidRPr="00D16CC8" w14:paraId="143509A2" w14:textId="77777777" w:rsidTr="00451256">
        <w:trPr>
          <w:trHeight w:val="260"/>
        </w:trPr>
        <w:tc>
          <w:tcPr>
            <w:tcW w:w="1142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0D6D" w14:textId="7965A388" w:rsidR="000419A9" w:rsidRDefault="000419A9" w:rsidP="000419A9">
            <w:pPr>
              <w:pStyle w:val="Header"/>
              <w:tabs>
                <w:tab w:val="clear" w:pos="4680"/>
                <w:tab w:val="clear" w:pos="9360"/>
                <w:tab w:val="left" w:pos="451"/>
                <w:tab w:val="left" w:pos="286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0419A9" w:rsidRPr="00D16CC8" w14:paraId="2F60DAFC" w14:textId="77777777" w:rsidTr="00DD1DF2">
        <w:trPr>
          <w:trHeight w:val="60"/>
        </w:trPr>
        <w:tc>
          <w:tcPr>
            <w:tcW w:w="6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B8E364" w14:textId="3DD97166" w:rsidR="000419A9" w:rsidRDefault="000419A9" w:rsidP="00EE4FFC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{#totalMatList}</w:t>
            </w:r>
            <w:r w:rsidRPr="00451256">
              <w:rPr>
                <w:rFonts w:ascii="Arial" w:hAnsi="Arial" w:cs="Arial"/>
                <w:b/>
                <w:bCs/>
                <w:sz w:val="20"/>
                <w:szCs w:val="20"/>
              </w:rPr>
              <w:t>{materialRemNameTotal}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7302" w14:textId="77A7AE05" w:rsidR="000419A9" w:rsidRPr="000419A9" w:rsidRDefault="000419A9" w:rsidP="00EE4FFC">
            <w:pPr>
              <w:pStyle w:val="Header"/>
              <w:tabs>
                <w:tab w:val="clear" w:pos="4680"/>
                <w:tab w:val="clear" w:pos="9360"/>
                <w:tab w:val="left" w:pos="28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51256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451256">
              <w:rPr>
                <w:rFonts w:ascii="Arial" w:hAnsi="Arial" w:cs="Arial"/>
                <w:b/>
                <w:bCs/>
                <w:sz w:val="20"/>
                <w:szCs w:val="20"/>
              </w:rPr>
              <w:t>materialRemAmountTotal</w:t>
            </w:r>
            <w:proofErr w:type="spellEnd"/>
            <w:r w:rsidRPr="00451256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>
              <w:rPr>
                <w:rFonts w:ascii="Arial" w:hAnsi="Arial" w:cs="Arial"/>
                <w:sz w:val="20"/>
                <w:szCs w:val="20"/>
              </w:rPr>
              <w:t>{/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totalMatList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69BB46EE" w14:textId="77777777" w:rsidR="006F4788" w:rsidRDefault="006F4788"/>
    <w:p w14:paraId="111B3992" w14:textId="77777777" w:rsidR="00DE12DC" w:rsidRDefault="00DE12DC"/>
    <w:p w14:paraId="509CF60C" w14:textId="77777777" w:rsidR="00542439" w:rsidRDefault="00542439" w:rsidP="00D16CC8">
      <w:pPr>
        <w:jc w:val="center"/>
        <w:rPr>
          <w:rFonts w:ascii="Arial" w:hAnsi="Arial" w:cs="Arial"/>
          <w:sz w:val="20"/>
          <w:szCs w:val="20"/>
        </w:rPr>
      </w:pPr>
    </w:p>
    <w:p w14:paraId="3097FF2E" w14:textId="77777777" w:rsidR="008A49C3" w:rsidRPr="00D16CC8" w:rsidRDefault="008A49C3" w:rsidP="008A49C3">
      <w:pPr>
        <w:rPr>
          <w:rFonts w:ascii="Arial" w:hAnsi="Arial" w:cs="Arial"/>
          <w:sz w:val="20"/>
          <w:szCs w:val="20"/>
        </w:rPr>
      </w:pPr>
    </w:p>
    <w:sectPr w:rsidR="008A49C3" w:rsidRPr="00D16CC8" w:rsidSect="00DE12DC">
      <w:headerReference w:type="default" r:id="rId7"/>
      <w:footerReference w:type="default" r:id="rId8"/>
      <w:pgSz w:w="12240" w:h="15840"/>
      <w:pgMar w:top="720" w:right="720" w:bottom="144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6E90" w14:textId="77777777" w:rsidR="00386B39" w:rsidRDefault="00386B39" w:rsidP="007D4D36">
      <w:pPr>
        <w:spacing w:after="0" w:line="240" w:lineRule="auto"/>
      </w:pPr>
      <w:r>
        <w:separator/>
      </w:r>
    </w:p>
  </w:endnote>
  <w:endnote w:type="continuationSeparator" w:id="0">
    <w:p w14:paraId="02513DFD" w14:textId="77777777" w:rsidR="00386B39" w:rsidRDefault="00386B39" w:rsidP="007D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4BF85" w14:textId="175771C3" w:rsidR="004A38CA" w:rsidRPr="004A38CA" w:rsidRDefault="004A38CA" w:rsidP="004A38CA">
    <w:pPr>
      <w:pStyle w:val="Footer"/>
      <w:rPr>
        <w:rFonts w:ascii="Arial" w:hAnsi="Arial" w:cs="Arial"/>
        <w:sz w:val="18"/>
        <w:szCs w:val="18"/>
      </w:rPr>
    </w:pPr>
    <w:r w:rsidRPr="004A38CA">
      <w:rPr>
        <w:rFonts w:ascii="Arial" w:hAnsi="Arial" w:cs="Arial"/>
        <w:sz w:val="18"/>
        <w:szCs w:val="18"/>
      </w:rPr>
      <w:t xml:space="preserve">* Includes all floor, wall and ceiling poly, </w:t>
    </w:r>
    <w:proofErr w:type="spellStart"/>
    <w:r w:rsidRPr="004A38CA">
      <w:rPr>
        <w:rFonts w:ascii="Arial" w:hAnsi="Arial" w:cs="Arial"/>
        <w:sz w:val="18"/>
        <w:szCs w:val="18"/>
      </w:rPr>
      <w:t>decon</w:t>
    </w:r>
    <w:proofErr w:type="spellEnd"/>
    <w:r w:rsidRPr="004A38CA">
      <w:rPr>
        <w:rFonts w:ascii="Arial" w:hAnsi="Arial" w:cs="Arial"/>
        <w:sz w:val="18"/>
        <w:szCs w:val="18"/>
      </w:rPr>
      <w:t xml:space="preserve"> unit, negative pressure, manometers and GFIs installed, fire extinguishers, emergency exits, water supply, etc.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827C" w14:textId="77777777" w:rsidR="00386B39" w:rsidRDefault="00386B39" w:rsidP="007D4D36">
      <w:pPr>
        <w:spacing w:after="0" w:line="240" w:lineRule="auto"/>
      </w:pPr>
      <w:r>
        <w:separator/>
      </w:r>
    </w:p>
  </w:footnote>
  <w:footnote w:type="continuationSeparator" w:id="0">
    <w:p w14:paraId="461E7DB1" w14:textId="77777777" w:rsidR="00386B39" w:rsidRDefault="00386B39" w:rsidP="007D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060" w:type="dxa"/>
      <w:tblInd w:w="-13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0"/>
      <w:gridCol w:w="4500"/>
      <w:gridCol w:w="3870"/>
    </w:tblGrid>
    <w:tr w:rsidR="00DE12DC" w14:paraId="316B2935" w14:textId="77777777" w:rsidTr="00DE12DC">
      <w:tc>
        <w:tcPr>
          <w:tcW w:w="3690" w:type="dxa"/>
        </w:tcPr>
        <w:p w14:paraId="173B9F1C" w14:textId="19694268" w:rsidR="00DE12DC" w:rsidRDefault="00DE12DC" w:rsidP="00C5046D">
          <w:pPr>
            <w:pStyle w:val="Head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 xml:space="preserve">  </w:t>
          </w:r>
          <w:r>
            <w:rPr>
              <w:noProof/>
            </w:rPr>
            <w:drawing>
              <wp:inline distT="0" distB="0" distL="0" distR="0" wp14:anchorId="6926426D" wp14:editId="14FF356F">
                <wp:extent cx="1860550" cy="520700"/>
                <wp:effectExtent l="0" t="0" r="6350" b="0"/>
                <wp:docPr id="1684276603" name="Picture 1" descr="A picture containing text, font, white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276603" name="Picture 1" descr="A picture containing text, font, white, de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0550" cy="52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</w:tcPr>
        <w:p w14:paraId="6553BFF3" w14:textId="6C46978A" w:rsidR="00DE12DC" w:rsidRDefault="00DE12DC" w:rsidP="00DE12DC">
          <w:pPr>
            <w:pStyle w:val="Header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noProof/>
              <w:sz w:val="36"/>
              <w:szCs w:val="36"/>
            </w:rPr>
            <w:t>Containment Summary</w:t>
          </w:r>
        </w:p>
      </w:tc>
      <w:tc>
        <w:tcPr>
          <w:tcW w:w="3870" w:type="dxa"/>
        </w:tcPr>
        <w:p w14:paraId="58F7B1C1" w14:textId="77777777" w:rsidR="00DE12DC" w:rsidRDefault="00DE12DC" w:rsidP="00C5046D">
          <w:pPr>
            <w:pStyle w:val="Header"/>
            <w:rPr>
              <w:rFonts w:ascii="Arial" w:hAnsi="Arial" w:cs="Arial"/>
              <w:b/>
              <w:sz w:val="36"/>
              <w:szCs w:val="36"/>
            </w:rPr>
          </w:pPr>
        </w:p>
      </w:tc>
    </w:tr>
  </w:tbl>
  <w:p w14:paraId="04EA8290" w14:textId="77777777" w:rsidR="00DE12DC" w:rsidRDefault="00DE12DC" w:rsidP="00DE12DC">
    <w:pPr>
      <w:pStyle w:val="Header"/>
      <w:rPr>
        <w:rFonts w:ascii="Arial" w:hAnsi="Arial" w:cs="Arial"/>
        <w:b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6D"/>
    <w:rsid w:val="00006337"/>
    <w:rsid w:val="000374C5"/>
    <w:rsid w:val="000419A9"/>
    <w:rsid w:val="000C044F"/>
    <w:rsid w:val="000E1661"/>
    <w:rsid w:val="000E35EB"/>
    <w:rsid w:val="0011772F"/>
    <w:rsid w:val="00130217"/>
    <w:rsid w:val="00132854"/>
    <w:rsid w:val="00216F4E"/>
    <w:rsid w:val="00235C9E"/>
    <w:rsid w:val="002733AF"/>
    <w:rsid w:val="002B2D4F"/>
    <w:rsid w:val="002D5231"/>
    <w:rsid w:val="00301E73"/>
    <w:rsid w:val="003778C6"/>
    <w:rsid w:val="00386B39"/>
    <w:rsid w:val="003E77B7"/>
    <w:rsid w:val="00405A9E"/>
    <w:rsid w:val="00432CB5"/>
    <w:rsid w:val="00451256"/>
    <w:rsid w:val="00480924"/>
    <w:rsid w:val="00486AA1"/>
    <w:rsid w:val="004A38CA"/>
    <w:rsid w:val="004E33B2"/>
    <w:rsid w:val="00525F7E"/>
    <w:rsid w:val="00542439"/>
    <w:rsid w:val="005C72EC"/>
    <w:rsid w:val="005D558F"/>
    <w:rsid w:val="005F43D7"/>
    <w:rsid w:val="006140B9"/>
    <w:rsid w:val="006846AE"/>
    <w:rsid w:val="006F4788"/>
    <w:rsid w:val="00735991"/>
    <w:rsid w:val="007A594A"/>
    <w:rsid w:val="007C22F6"/>
    <w:rsid w:val="007C6A0C"/>
    <w:rsid w:val="007D4D36"/>
    <w:rsid w:val="00805B30"/>
    <w:rsid w:val="00822249"/>
    <w:rsid w:val="00827164"/>
    <w:rsid w:val="008A0F5B"/>
    <w:rsid w:val="008A49C3"/>
    <w:rsid w:val="00901826"/>
    <w:rsid w:val="00915EC5"/>
    <w:rsid w:val="00965FAE"/>
    <w:rsid w:val="009C7560"/>
    <w:rsid w:val="00A0199F"/>
    <w:rsid w:val="00AF1CF2"/>
    <w:rsid w:val="00B5527F"/>
    <w:rsid w:val="00BD444F"/>
    <w:rsid w:val="00C30FE1"/>
    <w:rsid w:val="00C5046D"/>
    <w:rsid w:val="00CB22B9"/>
    <w:rsid w:val="00D12BC7"/>
    <w:rsid w:val="00D16CC8"/>
    <w:rsid w:val="00D255E4"/>
    <w:rsid w:val="00D31704"/>
    <w:rsid w:val="00D70E74"/>
    <w:rsid w:val="00DA7F7C"/>
    <w:rsid w:val="00DD1DF2"/>
    <w:rsid w:val="00DD355F"/>
    <w:rsid w:val="00DE12DC"/>
    <w:rsid w:val="00DF0320"/>
    <w:rsid w:val="00E0502E"/>
    <w:rsid w:val="00E603BA"/>
    <w:rsid w:val="00E85324"/>
    <w:rsid w:val="00E94585"/>
    <w:rsid w:val="00EE4FFC"/>
    <w:rsid w:val="00EF414D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A84EA"/>
  <w15:docId w15:val="{2745DAB0-1DA6-4BA5-9508-A50EB631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D36"/>
  </w:style>
  <w:style w:type="paragraph" w:styleId="Footer">
    <w:name w:val="footer"/>
    <w:basedOn w:val="Normal"/>
    <w:link w:val="Foot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D36"/>
  </w:style>
  <w:style w:type="paragraph" w:styleId="BalloonText">
    <w:name w:val="Balloon Text"/>
    <w:basedOn w:val="Normal"/>
    <w:link w:val="BalloonTextChar"/>
    <w:uiPriority w:val="99"/>
    <w:semiHidden/>
    <w:unhideWhenUsed/>
    <w:rsid w:val="007D4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3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4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.quintero\Downloads\mattrack-app\misc\Templates\ContainmentProgressSummar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33292-8BC0-4079-A284-00A1D025D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ContainmentProgressSummary.dotx</Template>
  <TotalTime>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fernando.quintero</dc:creator>
  <cp:lastModifiedBy>Fernando Quintero</cp:lastModifiedBy>
  <cp:revision>7</cp:revision>
  <cp:lastPrinted>2016-10-28T18:48:00Z</cp:lastPrinted>
  <dcterms:created xsi:type="dcterms:W3CDTF">2026-01-03T06:36:00Z</dcterms:created>
  <dcterms:modified xsi:type="dcterms:W3CDTF">2026-01-03T07:27:00Z</dcterms:modified>
</cp:coreProperties>
</file>