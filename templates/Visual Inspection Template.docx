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57" w:type="dxa"/>
        <w:tblInd w:w="-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980"/>
        <w:gridCol w:w="1710"/>
        <w:gridCol w:w="1638"/>
        <w:gridCol w:w="3240"/>
        <w:gridCol w:w="1029"/>
      </w:tblGrid>
      <w:tr w:rsidR="000614D3" w:rsidRPr="00D16CC8" w14:paraId="166191EF" w14:textId="77777777" w:rsidTr="00101EA5">
        <w:trPr>
          <w:trHeight w:val="281"/>
        </w:trPr>
        <w:tc>
          <w:tcPr>
            <w:tcW w:w="1260" w:type="dxa"/>
            <w:vAlign w:val="bottom"/>
          </w:tcPr>
          <w:p w14:paraId="7B68B410" w14:textId="77777777" w:rsidR="000614D3" w:rsidRPr="00D16CC8" w:rsidRDefault="000614D3" w:rsidP="00101EA5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D16CC8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bottom"/>
          </w:tcPr>
          <w:p w14:paraId="7AD0D3E7" w14:textId="635D3D9C" w:rsidR="000614D3" w:rsidRPr="00D16CC8" w:rsidRDefault="000614D3" w:rsidP="00AC0388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0" w:name="Date"/>
            <w:bookmarkEnd w:id="0"/>
            <w:r>
              <w:rPr>
                <w:rFonts w:ascii="Arial" w:hAnsi="Arial" w:cs="Arial"/>
                <w:sz w:val="20"/>
                <w:szCs w:val="20"/>
              </w:rPr>
              <w:t>{date}</w:t>
            </w:r>
          </w:p>
        </w:tc>
        <w:tc>
          <w:tcPr>
            <w:tcW w:w="1710" w:type="dxa"/>
            <w:vAlign w:val="bottom"/>
          </w:tcPr>
          <w:p w14:paraId="385E3C21" w14:textId="77777777" w:rsidR="000614D3" w:rsidRPr="00D16CC8" w:rsidRDefault="000614D3" w:rsidP="00AC0388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r w:rsidRPr="00D16CC8">
              <w:rPr>
                <w:rFonts w:ascii="Arial" w:hAnsi="Arial" w:cs="Arial"/>
                <w:sz w:val="20"/>
                <w:szCs w:val="20"/>
              </w:rPr>
              <w:t>Project Number:</w:t>
            </w:r>
          </w:p>
        </w:tc>
        <w:tc>
          <w:tcPr>
            <w:tcW w:w="1638" w:type="dxa"/>
            <w:tcBorders>
              <w:bottom w:val="single" w:sz="4" w:space="0" w:color="auto"/>
            </w:tcBorders>
            <w:vAlign w:val="bottom"/>
          </w:tcPr>
          <w:p w14:paraId="12359788" w14:textId="39A028E2" w:rsidR="000614D3" w:rsidRPr="00D16CC8" w:rsidRDefault="000614D3" w:rsidP="00AC0388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1" w:name="ProjectNumber"/>
            <w:bookmarkEnd w:id="1"/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projectNumber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240" w:type="dxa"/>
            <w:vAlign w:val="bottom"/>
          </w:tcPr>
          <w:p w14:paraId="2D02F235" w14:textId="77777777" w:rsidR="000614D3" w:rsidRPr="00D16CC8" w:rsidRDefault="000614D3" w:rsidP="00AC0388">
            <w:pPr>
              <w:pStyle w:val="Header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FACS</w:t>
            </w:r>
            <w:r w:rsidRPr="00D16CC8">
              <w:rPr>
                <w:rFonts w:ascii="Arial" w:hAnsi="Arial" w:cs="Arial"/>
                <w:sz w:val="20"/>
                <w:szCs w:val="20"/>
              </w:rPr>
              <w:t xml:space="preserve"> Representative on Site:</w:t>
            </w:r>
          </w:p>
        </w:tc>
        <w:tc>
          <w:tcPr>
            <w:tcW w:w="1029" w:type="dxa"/>
            <w:tcBorders>
              <w:bottom w:val="single" w:sz="4" w:space="0" w:color="auto"/>
            </w:tcBorders>
          </w:tcPr>
          <w:p w14:paraId="65129EC3" w14:textId="29483543" w:rsidR="000614D3" w:rsidRPr="00D16CC8" w:rsidRDefault="000614D3" w:rsidP="00AC0388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2" w:name="HMSOnSite"/>
            <w:bookmarkEnd w:id="2"/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inspectorInitials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40BD49B7" w14:textId="77777777" w:rsidR="000614D3" w:rsidRDefault="000614D3"/>
    <w:tbl>
      <w:tblPr>
        <w:tblStyle w:val="TableGrid"/>
        <w:tblW w:w="10857" w:type="dxa"/>
        <w:tblInd w:w="-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1098"/>
        <w:gridCol w:w="8517"/>
      </w:tblGrid>
      <w:tr w:rsidR="00BD444F" w:rsidRPr="00D16CC8" w14:paraId="0E9F7D54" w14:textId="77777777" w:rsidTr="000C044F">
        <w:trPr>
          <w:trHeight w:val="281"/>
        </w:trPr>
        <w:tc>
          <w:tcPr>
            <w:tcW w:w="1242" w:type="dxa"/>
          </w:tcPr>
          <w:p w14:paraId="0E7C2FA1" w14:textId="77777777" w:rsidR="00BD444F" w:rsidRPr="00D16CC8" w:rsidRDefault="00BD444F" w:rsidP="00907365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r w:rsidRPr="00D16CC8">
              <w:rPr>
                <w:rFonts w:ascii="Arial" w:hAnsi="Arial" w:cs="Arial"/>
                <w:sz w:val="20"/>
                <w:szCs w:val="20"/>
              </w:rPr>
              <w:t>Client:</w:t>
            </w:r>
          </w:p>
        </w:tc>
        <w:tc>
          <w:tcPr>
            <w:tcW w:w="9615" w:type="dxa"/>
            <w:gridSpan w:val="2"/>
            <w:tcBorders>
              <w:bottom w:val="single" w:sz="4" w:space="0" w:color="auto"/>
            </w:tcBorders>
          </w:tcPr>
          <w:p w14:paraId="4D3BEA7C" w14:textId="7A60F0E1" w:rsidR="00BD444F" w:rsidRPr="00D16CC8" w:rsidRDefault="000614D3" w:rsidP="00907365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3" w:name="Client"/>
            <w:bookmarkEnd w:id="3"/>
            <w:r>
              <w:rPr>
                <w:rFonts w:ascii="Arial" w:hAnsi="Arial" w:cs="Arial"/>
                <w:sz w:val="20"/>
                <w:szCs w:val="20"/>
              </w:rPr>
              <w:t>{client}</w:t>
            </w:r>
          </w:p>
        </w:tc>
      </w:tr>
      <w:tr w:rsidR="00BD444F" w:rsidRPr="00D16CC8" w14:paraId="0210C9B2" w14:textId="77777777" w:rsidTr="000C044F">
        <w:trPr>
          <w:trHeight w:val="281"/>
        </w:trPr>
        <w:tc>
          <w:tcPr>
            <w:tcW w:w="1242" w:type="dxa"/>
            <w:vAlign w:val="bottom"/>
          </w:tcPr>
          <w:p w14:paraId="1797B0AC" w14:textId="77777777" w:rsidR="00BD444F" w:rsidRPr="00D16CC8" w:rsidRDefault="00BD444F" w:rsidP="000C044F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r w:rsidRPr="00D16CC8">
              <w:rPr>
                <w:rFonts w:ascii="Arial" w:hAnsi="Arial" w:cs="Arial"/>
                <w:sz w:val="20"/>
                <w:szCs w:val="20"/>
              </w:rPr>
              <w:t>Contractor:</w:t>
            </w:r>
          </w:p>
        </w:tc>
        <w:tc>
          <w:tcPr>
            <w:tcW w:w="9615" w:type="dxa"/>
            <w:gridSpan w:val="2"/>
            <w:tcBorders>
              <w:bottom w:val="single" w:sz="4" w:space="0" w:color="auto"/>
            </w:tcBorders>
            <w:vAlign w:val="bottom"/>
          </w:tcPr>
          <w:p w14:paraId="31616FF5" w14:textId="688E3790" w:rsidR="00BD444F" w:rsidRPr="00D16CC8" w:rsidRDefault="000614D3" w:rsidP="00BD444F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4" w:name="Contractor"/>
            <w:bookmarkEnd w:id="4"/>
            <w:r>
              <w:rPr>
                <w:rFonts w:ascii="Arial" w:hAnsi="Arial" w:cs="Arial"/>
                <w:sz w:val="20"/>
                <w:szCs w:val="20"/>
              </w:rPr>
              <w:t>{contractor}</w:t>
            </w:r>
          </w:p>
        </w:tc>
      </w:tr>
      <w:tr w:rsidR="00D70E74" w:rsidRPr="00D16CC8" w14:paraId="4D778DA1" w14:textId="77777777" w:rsidTr="00483466">
        <w:trPr>
          <w:trHeight w:val="281"/>
        </w:trPr>
        <w:tc>
          <w:tcPr>
            <w:tcW w:w="10857" w:type="dxa"/>
            <w:gridSpan w:val="3"/>
          </w:tcPr>
          <w:p w14:paraId="59167446" w14:textId="77777777" w:rsidR="00D70E74" w:rsidRPr="00D16CC8" w:rsidRDefault="00D70E74" w:rsidP="00BD444F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0E74" w:rsidRPr="00D16CC8" w14:paraId="6E294A22" w14:textId="77777777" w:rsidTr="000614D3">
        <w:trPr>
          <w:trHeight w:val="265"/>
        </w:trPr>
        <w:tc>
          <w:tcPr>
            <w:tcW w:w="2340" w:type="dxa"/>
            <w:gridSpan w:val="2"/>
          </w:tcPr>
          <w:p w14:paraId="7E812F0E" w14:textId="669E37EC" w:rsidR="00D70E74" w:rsidRPr="00D16CC8" w:rsidRDefault="000614D3" w:rsidP="00BD444F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Containment</w:t>
            </w:r>
            <w:r w:rsidR="00D70E74" w:rsidRPr="00D16CC8">
              <w:rPr>
                <w:rFonts w:ascii="Arial" w:hAnsi="Arial" w:cs="Arial"/>
                <w:sz w:val="20"/>
                <w:szCs w:val="20"/>
              </w:rPr>
              <w:t xml:space="preserve"> Location:</w:t>
            </w:r>
          </w:p>
        </w:tc>
        <w:tc>
          <w:tcPr>
            <w:tcW w:w="8517" w:type="dxa"/>
            <w:tcBorders>
              <w:bottom w:val="single" w:sz="4" w:space="0" w:color="auto"/>
            </w:tcBorders>
          </w:tcPr>
          <w:p w14:paraId="3CF7168F" w14:textId="7F3E4ECB" w:rsidR="00D70E74" w:rsidRPr="00D16CC8" w:rsidRDefault="000614D3" w:rsidP="00BD444F">
            <w:pPr>
              <w:pStyle w:val="Header"/>
              <w:rPr>
                <w:rFonts w:ascii="Arial" w:hAnsi="Arial" w:cs="Arial"/>
                <w:sz w:val="20"/>
                <w:szCs w:val="20"/>
              </w:rPr>
            </w:pPr>
            <w:bookmarkStart w:id="5" w:name="WorkLocation"/>
            <w:bookmarkEnd w:id="5"/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containmentLocation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410DE08E" w14:textId="77777777" w:rsidR="006F4788" w:rsidRDefault="006F4788"/>
    <w:tbl>
      <w:tblPr>
        <w:tblStyle w:val="TableGrid"/>
        <w:tblW w:w="10260" w:type="dxa"/>
        <w:tblInd w:w="-61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9"/>
        <w:gridCol w:w="9021"/>
      </w:tblGrid>
      <w:tr w:rsidR="00D70E74" w14:paraId="7849944E" w14:textId="77777777" w:rsidTr="000C044F">
        <w:trPr>
          <w:trHeight w:val="270"/>
          <w:tblHeader/>
        </w:trPr>
        <w:tc>
          <w:tcPr>
            <w:tcW w:w="10260" w:type="dxa"/>
            <w:gridSpan w:val="2"/>
            <w:tcBorders>
              <w:bottom w:val="single" w:sz="4" w:space="0" w:color="auto"/>
            </w:tcBorders>
          </w:tcPr>
          <w:p w14:paraId="4C6C7822" w14:textId="1439BD26" w:rsidR="00D70E74" w:rsidRDefault="000614D3" w:rsidP="00D70E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VisualTypeSub"/>
            <w:bookmarkEnd w:id="6"/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typeOfInspection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} </w:t>
            </w:r>
            <w:r w:rsidR="00D70E74">
              <w:rPr>
                <w:rFonts w:ascii="Arial" w:hAnsi="Arial" w:cs="Arial"/>
                <w:sz w:val="20"/>
                <w:szCs w:val="20"/>
              </w:rPr>
              <w:t>Visual Inspection Result</w:t>
            </w:r>
          </w:p>
        </w:tc>
      </w:tr>
      <w:tr w:rsidR="00006337" w14:paraId="133761CE" w14:textId="77777777" w:rsidTr="000C044F">
        <w:trPr>
          <w:trHeight w:val="270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5A04" w14:textId="77777777" w:rsidR="00006337" w:rsidRDefault="00D70E74" w:rsidP="00D16C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Findings:</w:t>
            </w: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911A9" w14:textId="0CA0B5D7" w:rsidR="00006337" w:rsidRDefault="000614D3">
            <w:pPr>
              <w:rPr>
                <w:rFonts w:ascii="Arial" w:hAnsi="Arial" w:cs="Arial"/>
                <w:sz w:val="20"/>
                <w:szCs w:val="20"/>
              </w:rPr>
            </w:pPr>
            <w:bookmarkStart w:id="7" w:name="PassFail"/>
            <w:bookmarkEnd w:id="7"/>
            <w:r>
              <w:rPr>
                <w:rFonts w:ascii="Arial" w:hAnsi="Arial" w:cs="Arial"/>
                <w:sz w:val="20"/>
                <w:szCs w:val="20"/>
              </w:rPr>
              <w:t>{finding}</w:t>
            </w:r>
          </w:p>
        </w:tc>
      </w:tr>
      <w:tr w:rsidR="00D70E74" w14:paraId="71508340" w14:textId="77777777" w:rsidTr="000C044F">
        <w:trPr>
          <w:trHeight w:val="270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FD468" w14:textId="77777777" w:rsidR="00D70E74" w:rsidRDefault="00D70E74" w:rsidP="00D16C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Comments:</w:t>
            </w: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478F1" w14:textId="2CC37FAB" w:rsidR="000C044F" w:rsidRDefault="000614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{comments}</w:t>
            </w:r>
          </w:p>
        </w:tc>
      </w:tr>
    </w:tbl>
    <w:p w14:paraId="38C815F4" w14:textId="77777777" w:rsidR="003D2014" w:rsidRDefault="003D2014" w:rsidP="00D16CC8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1458" w:type="dxa"/>
        <w:tblLook w:val="04A0" w:firstRow="1" w:lastRow="0" w:firstColumn="1" w:lastColumn="0" w:noHBand="0" w:noVBand="1"/>
      </w:tblPr>
      <w:tblGrid>
        <w:gridCol w:w="5850"/>
      </w:tblGrid>
      <w:tr w:rsidR="000614D3" w14:paraId="57E4DF3E" w14:textId="77777777" w:rsidTr="00ED4F9A">
        <w:trPr>
          <w:cantSplit/>
          <w:trHeight w:val="706"/>
        </w:trPr>
        <w:tc>
          <w:tcPr>
            <w:tcW w:w="5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3CC882" w14:textId="0E28F93B" w:rsidR="000614D3" w:rsidRDefault="006C2369" w:rsidP="00D16C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C2369">
              <w:rPr>
                <w:rFonts w:ascii="Arial" w:hAnsi="Arial" w:cs="Arial"/>
                <w:sz w:val="20"/>
                <w:szCs w:val="20"/>
              </w:rPr>
              <w:t>{%%image}</w:t>
            </w:r>
          </w:p>
        </w:tc>
      </w:tr>
      <w:tr w:rsidR="008A49C3" w14:paraId="45E767B5" w14:textId="77777777" w:rsidTr="00DB2F66">
        <w:trPr>
          <w:trHeight w:val="350"/>
        </w:trPr>
        <w:tc>
          <w:tcPr>
            <w:tcW w:w="5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FEF419" w14:textId="0F78D8EE" w:rsidR="008A49C3" w:rsidRDefault="000614D3" w:rsidP="00D16CC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HMSRepresentative"/>
            <w:bookmarkEnd w:id="8"/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inspectorName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598251B6" w14:textId="77777777" w:rsidR="008A49C3" w:rsidRPr="00D16CC8" w:rsidRDefault="008A49C3" w:rsidP="008A49C3">
      <w:pPr>
        <w:rPr>
          <w:rFonts w:ascii="Arial" w:hAnsi="Arial" w:cs="Arial"/>
          <w:sz w:val="20"/>
          <w:szCs w:val="20"/>
        </w:rPr>
      </w:pPr>
    </w:p>
    <w:sectPr w:rsidR="008A49C3" w:rsidRPr="00D16CC8" w:rsidSect="000614D3">
      <w:headerReference w:type="default" r:id="rId7"/>
      <w:pgSz w:w="12240" w:h="15840"/>
      <w:pgMar w:top="1440" w:right="720" w:bottom="720" w:left="720" w:header="274" w:footer="720" w:gutter="100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324A8" w14:textId="77777777" w:rsidR="003D6B7C" w:rsidRDefault="003D6B7C" w:rsidP="007D4D36">
      <w:pPr>
        <w:spacing w:after="0" w:line="240" w:lineRule="auto"/>
      </w:pPr>
      <w:r>
        <w:separator/>
      </w:r>
    </w:p>
  </w:endnote>
  <w:endnote w:type="continuationSeparator" w:id="0">
    <w:p w14:paraId="67866500" w14:textId="77777777" w:rsidR="003D6B7C" w:rsidRDefault="003D6B7C" w:rsidP="007D4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17321" w14:textId="77777777" w:rsidR="003D6B7C" w:rsidRDefault="003D6B7C" w:rsidP="007D4D36">
      <w:pPr>
        <w:spacing w:after="0" w:line="240" w:lineRule="auto"/>
      </w:pPr>
      <w:r>
        <w:separator/>
      </w:r>
    </w:p>
  </w:footnote>
  <w:footnote w:type="continuationSeparator" w:id="0">
    <w:p w14:paraId="5584AE23" w14:textId="77777777" w:rsidR="003D6B7C" w:rsidRDefault="003D6B7C" w:rsidP="007D4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A4180" w14:textId="77777777" w:rsidR="004C062B" w:rsidRDefault="006E02DA" w:rsidP="003073C3">
    <w:pPr>
      <w:pStyle w:val="Header"/>
      <w:ind w:left="-1080"/>
      <w:rPr>
        <w:rFonts w:ascii="Arial" w:hAnsi="Arial" w:cs="Arial"/>
        <w:b/>
        <w:sz w:val="36"/>
        <w:szCs w:val="36"/>
      </w:rPr>
    </w:pPr>
    <w:r>
      <w:rPr>
        <w:rFonts w:ascii="Arial" w:hAnsi="Arial" w:cs="Arial"/>
        <w:b/>
        <w:noProof/>
        <w:sz w:val="36"/>
        <w:szCs w:val="36"/>
      </w:rPr>
      <w:drawing>
        <wp:anchor distT="0" distB="0" distL="114300" distR="114300" simplePos="0" relativeHeight="251659264" behindDoc="1" locked="0" layoutInCell="1" allowOverlap="1" wp14:anchorId="4DC8336C" wp14:editId="1469879C">
          <wp:simplePos x="0" y="0"/>
          <wp:positionH relativeFrom="column">
            <wp:posOffset>-596927</wp:posOffset>
          </wp:positionH>
          <wp:positionV relativeFrom="paragraph">
            <wp:posOffset>4362</wp:posOffset>
          </wp:positionV>
          <wp:extent cx="1758950" cy="514985"/>
          <wp:effectExtent l="0" t="0" r="0" b="0"/>
          <wp:wrapThrough wrapText="bothSides">
            <wp:wrapPolygon edited="0">
              <wp:start x="0" y="0"/>
              <wp:lineTo x="0" y="20774"/>
              <wp:lineTo x="21288" y="20774"/>
              <wp:lineTo x="21288" y="0"/>
              <wp:lineTo x="0" y="0"/>
            </wp:wrapPolygon>
          </wp:wrapThrough>
          <wp:docPr id="1727896354" name="Picture 1" descr="A picture containing text, font, white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7896354" name="Picture 1" descr="A picture containing text, font, white, desig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8950" cy="514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8241A">
      <w:rPr>
        <w:rFonts w:ascii="Arial" w:hAnsi="Arial" w:cs="Arial"/>
        <w:b/>
        <w:sz w:val="36"/>
        <w:szCs w:val="36"/>
      </w:rPr>
      <w:t xml:space="preserve">     </w:t>
    </w:r>
  </w:p>
  <w:p w14:paraId="25AF8E30" w14:textId="09B829D3" w:rsidR="00A0199F" w:rsidRDefault="004C062B" w:rsidP="003073C3">
    <w:pPr>
      <w:pStyle w:val="Header"/>
      <w:ind w:left="-1080"/>
      <w:rPr>
        <w:rFonts w:ascii="Arial" w:hAnsi="Arial" w:cs="Arial"/>
        <w:b/>
        <w:sz w:val="36"/>
        <w:szCs w:val="36"/>
      </w:rPr>
    </w:pPr>
    <w:r>
      <w:rPr>
        <w:rFonts w:ascii="Arial" w:hAnsi="Arial" w:cs="Arial"/>
        <w:b/>
        <w:sz w:val="36"/>
        <w:szCs w:val="36"/>
      </w:rPr>
      <w:t xml:space="preserve">        </w:t>
    </w:r>
    <w:r w:rsidR="0058241A">
      <w:rPr>
        <w:rFonts w:ascii="Arial" w:hAnsi="Arial" w:cs="Arial"/>
        <w:b/>
        <w:sz w:val="36"/>
        <w:szCs w:val="36"/>
      </w:rPr>
      <w:t xml:space="preserve"> </w:t>
    </w:r>
    <w:r w:rsidR="00BD444F">
      <w:rPr>
        <w:rFonts w:ascii="Arial" w:hAnsi="Arial" w:cs="Arial"/>
        <w:b/>
        <w:sz w:val="36"/>
        <w:szCs w:val="36"/>
      </w:rPr>
      <w:t xml:space="preserve">Visual </w:t>
    </w:r>
    <w:r w:rsidR="000614D3">
      <w:rPr>
        <w:rFonts w:ascii="Arial" w:hAnsi="Arial" w:cs="Arial"/>
        <w:b/>
        <w:sz w:val="36"/>
        <w:szCs w:val="36"/>
      </w:rPr>
      <w:t>Inspection</w:t>
    </w:r>
    <w:r w:rsidR="00BD444F">
      <w:rPr>
        <w:rFonts w:ascii="Arial" w:hAnsi="Arial" w:cs="Arial"/>
        <w:b/>
        <w:sz w:val="36"/>
        <w:szCs w:val="36"/>
      </w:rPr>
      <w:t xml:space="preserve"> Report</w:t>
    </w:r>
  </w:p>
  <w:p w14:paraId="5AEE943D" w14:textId="77777777" w:rsidR="00BD444F" w:rsidRDefault="00BD444F" w:rsidP="004C062B">
    <w:pPr>
      <w:pStyle w:val="Header"/>
      <w:rPr>
        <w:rFonts w:ascii="Arial" w:hAnsi="Arial" w:cs="Arial"/>
        <w:b/>
        <w:sz w:val="36"/>
        <w:szCs w:val="36"/>
      </w:rPr>
    </w:pPr>
  </w:p>
  <w:p w14:paraId="174D41B3" w14:textId="77777777" w:rsidR="007D4D36" w:rsidRPr="00D16CC8" w:rsidRDefault="007D4D36" w:rsidP="007D4D36">
    <w:pPr>
      <w:pStyle w:val="Header"/>
      <w:ind w:left="-990"/>
      <w:rPr>
        <w:rFonts w:ascii="Arial" w:hAnsi="Arial" w:cs="Arial"/>
        <w:sz w:val="20"/>
        <w:szCs w:val="20"/>
      </w:rPr>
    </w:pPr>
    <w:bookmarkStart w:id="9" w:name="VisualType"/>
    <w:bookmarkEnd w:id="9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D3"/>
    <w:rsid w:val="00006337"/>
    <w:rsid w:val="000374C5"/>
    <w:rsid w:val="000614D3"/>
    <w:rsid w:val="000C044F"/>
    <w:rsid w:val="00101EA5"/>
    <w:rsid w:val="0011772F"/>
    <w:rsid w:val="0016609D"/>
    <w:rsid w:val="00235C9E"/>
    <w:rsid w:val="00277F3B"/>
    <w:rsid w:val="002D5231"/>
    <w:rsid w:val="003073C3"/>
    <w:rsid w:val="003778C6"/>
    <w:rsid w:val="00382960"/>
    <w:rsid w:val="003D2014"/>
    <w:rsid w:val="003D6B7C"/>
    <w:rsid w:val="00405A9E"/>
    <w:rsid w:val="00486AA1"/>
    <w:rsid w:val="004C062B"/>
    <w:rsid w:val="004C5D50"/>
    <w:rsid w:val="0058241A"/>
    <w:rsid w:val="005A727F"/>
    <w:rsid w:val="005F43D7"/>
    <w:rsid w:val="00651720"/>
    <w:rsid w:val="006C2369"/>
    <w:rsid w:val="006E02DA"/>
    <w:rsid w:val="006F4788"/>
    <w:rsid w:val="00735991"/>
    <w:rsid w:val="00787537"/>
    <w:rsid w:val="007C22F6"/>
    <w:rsid w:val="007C6B20"/>
    <w:rsid w:val="007D4D36"/>
    <w:rsid w:val="00801828"/>
    <w:rsid w:val="008146F2"/>
    <w:rsid w:val="008164AE"/>
    <w:rsid w:val="00822249"/>
    <w:rsid w:val="008A0F5B"/>
    <w:rsid w:val="008A49C3"/>
    <w:rsid w:val="008F00C9"/>
    <w:rsid w:val="00915EC5"/>
    <w:rsid w:val="00937200"/>
    <w:rsid w:val="00965FAE"/>
    <w:rsid w:val="009C7560"/>
    <w:rsid w:val="00A0199F"/>
    <w:rsid w:val="00AA3E82"/>
    <w:rsid w:val="00AF1CF2"/>
    <w:rsid w:val="00BD444F"/>
    <w:rsid w:val="00CB22B9"/>
    <w:rsid w:val="00D06605"/>
    <w:rsid w:val="00D12BC7"/>
    <w:rsid w:val="00D16CC8"/>
    <w:rsid w:val="00D70E74"/>
    <w:rsid w:val="00D86F88"/>
    <w:rsid w:val="00DA7F7C"/>
    <w:rsid w:val="00DB2F66"/>
    <w:rsid w:val="00DF0320"/>
    <w:rsid w:val="00E0502E"/>
    <w:rsid w:val="00E821F5"/>
    <w:rsid w:val="00ED4F9A"/>
    <w:rsid w:val="00EF414D"/>
    <w:rsid w:val="00FD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CF525"/>
  <w15:docId w15:val="{4DAD3892-F338-4B61-BE0B-95906859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4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D36"/>
  </w:style>
  <w:style w:type="paragraph" w:styleId="Footer">
    <w:name w:val="footer"/>
    <w:basedOn w:val="Normal"/>
    <w:link w:val="FooterChar"/>
    <w:uiPriority w:val="99"/>
    <w:unhideWhenUsed/>
    <w:rsid w:val="007D4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D36"/>
  </w:style>
  <w:style w:type="paragraph" w:styleId="BalloonText">
    <w:name w:val="Balloon Text"/>
    <w:basedOn w:val="Normal"/>
    <w:link w:val="BalloonTextChar"/>
    <w:uiPriority w:val="99"/>
    <w:semiHidden/>
    <w:unhideWhenUsed/>
    <w:rsid w:val="007D4D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D3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D4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ndo.quintero\Downloads\mattrack-app\misc\Templates\Visual%20Re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CD9948-DB95-4FF0-9201-A4D314630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Visual Report.dotx</Template>
  <TotalTime>7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Hazard Management Services, Inc.</Company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fernando.quintero</dc:creator>
  <cp:lastModifiedBy>Fernando Quintero</cp:lastModifiedBy>
  <cp:revision>6</cp:revision>
  <dcterms:created xsi:type="dcterms:W3CDTF">2025-12-29T22:25:00Z</dcterms:created>
  <dcterms:modified xsi:type="dcterms:W3CDTF">2026-02-12T21:58:00Z</dcterms:modified>
</cp:coreProperties>
</file>