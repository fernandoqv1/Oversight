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77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980"/>
        <w:gridCol w:w="1710"/>
        <w:gridCol w:w="1638"/>
        <w:gridCol w:w="3240"/>
        <w:gridCol w:w="1029"/>
      </w:tblGrid>
      <w:tr w:rsidR="00CE3B66" w:rsidRPr="00D16CC8" w14:paraId="13E4EE6A" w14:textId="77777777" w:rsidTr="00534121">
        <w:trPr>
          <w:trHeight w:val="281"/>
        </w:trPr>
        <w:tc>
          <w:tcPr>
            <w:tcW w:w="1080" w:type="dxa"/>
            <w:vAlign w:val="bottom"/>
          </w:tcPr>
          <w:p w14:paraId="6510F796" w14:textId="77777777" w:rsidR="00CE3B66" w:rsidRPr="00D16CC8" w:rsidRDefault="00CE3B66" w:rsidP="00B80273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56F7310C" w14:textId="3C0B80B9" w:rsidR="00CE3B66" w:rsidRPr="00D16CC8" w:rsidRDefault="00CE3B66" w:rsidP="00B80273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0" w:name="Date"/>
            <w:bookmarkEnd w:id="0"/>
            <w:r>
              <w:rPr>
                <w:rFonts w:ascii="Arial" w:hAnsi="Arial" w:cs="Arial"/>
                <w:sz w:val="20"/>
                <w:szCs w:val="20"/>
              </w:rPr>
              <w:t>{date}</w:t>
            </w:r>
          </w:p>
        </w:tc>
        <w:tc>
          <w:tcPr>
            <w:tcW w:w="1710" w:type="dxa"/>
            <w:vAlign w:val="bottom"/>
          </w:tcPr>
          <w:p w14:paraId="6421875A" w14:textId="77777777" w:rsidR="00CE3B66" w:rsidRPr="00D16CC8" w:rsidRDefault="00CE3B66" w:rsidP="00B80273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Project Number:</w:t>
            </w:r>
          </w:p>
        </w:tc>
        <w:tc>
          <w:tcPr>
            <w:tcW w:w="1638" w:type="dxa"/>
            <w:tcBorders>
              <w:bottom w:val="single" w:sz="4" w:space="0" w:color="auto"/>
            </w:tcBorders>
            <w:vAlign w:val="bottom"/>
          </w:tcPr>
          <w:p w14:paraId="75527A68" w14:textId="367B5A0F" w:rsidR="00CE3B66" w:rsidRPr="00D16CC8" w:rsidRDefault="00CE3B66" w:rsidP="00B80273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1" w:name="ProjectNumber"/>
            <w:bookmarkEnd w:id="1"/>
            <w:r>
              <w:rPr>
                <w:rFonts w:ascii="Arial" w:hAnsi="Arial" w:cs="Arial"/>
                <w:sz w:val="20"/>
                <w:szCs w:val="20"/>
              </w:rPr>
              <w:t>{projectNumber}</w:t>
            </w:r>
          </w:p>
        </w:tc>
        <w:tc>
          <w:tcPr>
            <w:tcW w:w="3240" w:type="dxa"/>
            <w:vAlign w:val="bottom"/>
          </w:tcPr>
          <w:p w14:paraId="782EEB81" w14:textId="77777777" w:rsidR="00CE3B66" w:rsidRPr="00D16CC8" w:rsidRDefault="00CE3B66" w:rsidP="00B80273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FACS </w:t>
            </w:r>
            <w:r w:rsidRPr="00D16CC8">
              <w:rPr>
                <w:rFonts w:ascii="Arial" w:hAnsi="Arial" w:cs="Arial"/>
                <w:sz w:val="20"/>
                <w:szCs w:val="20"/>
              </w:rPr>
              <w:t>Representative on Site:</w:t>
            </w:r>
          </w:p>
        </w:tc>
        <w:tc>
          <w:tcPr>
            <w:tcW w:w="1029" w:type="dxa"/>
            <w:tcBorders>
              <w:bottom w:val="single" w:sz="4" w:space="0" w:color="auto"/>
            </w:tcBorders>
          </w:tcPr>
          <w:p w14:paraId="3B0D9A4A" w14:textId="63ABCB0E" w:rsidR="00CE3B66" w:rsidRPr="00D16CC8" w:rsidRDefault="00ED42F8" w:rsidP="00B80273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2" w:name="HMSOnSite"/>
            <w:bookmarkEnd w:id="2"/>
            <w:r>
              <w:rPr>
                <w:rFonts w:ascii="Arial" w:hAnsi="Arial" w:cs="Arial"/>
                <w:sz w:val="20"/>
                <w:szCs w:val="20"/>
              </w:rPr>
              <w:t>{inspectorInitials}</w:t>
            </w:r>
          </w:p>
        </w:tc>
      </w:tr>
    </w:tbl>
    <w:p w14:paraId="15DFD1C6" w14:textId="77777777" w:rsidR="00CE3B66" w:rsidRDefault="00CE3B66"/>
    <w:tbl>
      <w:tblPr>
        <w:tblStyle w:val="TableGrid"/>
        <w:tblW w:w="1062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960"/>
        <w:gridCol w:w="1440"/>
        <w:gridCol w:w="3870"/>
      </w:tblGrid>
      <w:tr w:rsidR="00ED42F8" w:rsidRPr="00D16CC8" w14:paraId="198900A8" w14:textId="77777777" w:rsidTr="00534121">
        <w:trPr>
          <w:trHeight w:val="277"/>
          <w:jc w:val="right"/>
        </w:trPr>
        <w:tc>
          <w:tcPr>
            <w:tcW w:w="1350" w:type="dxa"/>
            <w:vAlign w:val="bottom"/>
          </w:tcPr>
          <w:p w14:paraId="1059DDE0" w14:textId="6ABC6D07" w:rsidR="006F4788" w:rsidRPr="00D16CC8" w:rsidRDefault="006F4788" w:rsidP="00534121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Client: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bottom"/>
          </w:tcPr>
          <w:p w14:paraId="62A18DC6" w14:textId="4A50EFB7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3" w:name="Client"/>
            <w:bookmarkEnd w:id="3"/>
            <w:r>
              <w:rPr>
                <w:rFonts w:ascii="Arial" w:hAnsi="Arial" w:cs="Arial"/>
                <w:sz w:val="20"/>
                <w:szCs w:val="20"/>
              </w:rPr>
              <w:t>{client}</w:t>
            </w:r>
          </w:p>
        </w:tc>
        <w:tc>
          <w:tcPr>
            <w:tcW w:w="1440" w:type="dxa"/>
            <w:vAlign w:val="bottom"/>
          </w:tcPr>
          <w:p w14:paraId="6AC8D5FF" w14:textId="77777777" w:rsidR="006F4788" w:rsidRPr="00D16CC8" w:rsidRDefault="006F4788" w:rsidP="00907365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Contact: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14:paraId="35C67526" w14:textId="6984E7D4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4" w:name="ClientContact"/>
            <w:bookmarkEnd w:id="4"/>
            <w:r>
              <w:rPr>
                <w:rFonts w:ascii="Arial" w:hAnsi="Arial" w:cs="Arial"/>
                <w:sz w:val="20"/>
                <w:szCs w:val="20"/>
              </w:rPr>
              <w:t>{contact}</w:t>
            </w:r>
          </w:p>
        </w:tc>
      </w:tr>
      <w:tr w:rsidR="00ED42F8" w:rsidRPr="00D16CC8" w14:paraId="63C204BA" w14:textId="77777777" w:rsidTr="00534121">
        <w:trPr>
          <w:trHeight w:val="261"/>
          <w:jc w:val="right"/>
        </w:trPr>
        <w:tc>
          <w:tcPr>
            <w:tcW w:w="1350" w:type="dxa"/>
            <w:vAlign w:val="bottom"/>
          </w:tcPr>
          <w:p w14:paraId="37EAFC4E" w14:textId="77777777" w:rsidR="006F4788" w:rsidRPr="00D16CC8" w:rsidRDefault="006F4788" w:rsidP="00534121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Phone: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DE1CEB" w14:textId="7C8E3571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5" w:name="Phone"/>
            <w:bookmarkEnd w:id="5"/>
            <w:r>
              <w:rPr>
                <w:rFonts w:ascii="Arial" w:hAnsi="Arial" w:cs="Arial"/>
                <w:sz w:val="20"/>
                <w:szCs w:val="20"/>
              </w:rPr>
              <w:t>{clientPhone}</w:t>
            </w:r>
          </w:p>
        </w:tc>
        <w:tc>
          <w:tcPr>
            <w:tcW w:w="1440" w:type="dxa"/>
            <w:vAlign w:val="bottom"/>
          </w:tcPr>
          <w:p w14:paraId="00084262" w14:textId="77777777" w:rsidR="006F4788" w:rsidRPr="00D16CC8" w:rsidRDefault="006F4788" w:rsidP="00907365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Fax: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57E7695D" w14:textId="3773F8DC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6" w:name="Fax"/>
            <w:bookmarkEnd w:id="6"/>
            <w:r>
              <w:rPr>
                <w:rFonts w:ascii="Arial" w:hAnsi="Arial" w:cs="Arial"/>
                <w:sz w:val="20"/>
                <w:szCs w:val="20"/>
              </w:rPr>
              <w:t>{clientFax}</w:t>
            </w:r>
          </w:p>
        </w:tc>
      </w:tr>
      <w:tr w:rsidR="00ED42F8" w:rsidRPr="00D16CC8" w14:paraId="181395B1" w14:textId="77777777" w:rsidTr="00534121">
        <w:trPr>
          <w:trHeight w:val="277"/>
          <w:jc w:val="right"/>
        </w:trPr>
        <w:tc>
          <w:tcPr>
            <w:tcW w:w="1350" w:type="dxa"/>
            <w:vAlign w:val="bottom"/>
          </w:tcPr>
          <w:p w14:paraId="253C4949" w14:textId="77777777" w:rsidR="006F4788" w:rsidRPr="00D16CC8" w:rsidRDefault="006F4788" w:rsidP="00534121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Project (Site):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D436B6" w14:textId="2BE9E8C8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7" w:name="Project"/>
            <w:bookmarkEnd w:id="7"/>
            <w:r>
              <w:rPr>
                <w:rFonts w:ascii="Arial" w:hAnsi="Arial" w:cs="Arial"/>
                <w:sz w:val="20"/>
                <w:szCs w:val="20"/>
              </w:rPr>
              <w:t>{projectSite}</w:t>
            </w:r>
          </w:p>
        </w:tc>
        <w:tc>
          <w:tcPr>
            <w:tcW w:w="1440" w:type="dxa"/>
            <w:vAlign w:val="bottom"/>
          </w:tcPr>
          <w:p w14:paraId="2C4398A5" w14:textId="15CF6293" w:rsidR="006F4788" w:rsidRPr="00D16CC8" w:rsidRDefault="006F4788" w:rsidP="00907365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Work Location: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43B215" w14:textId="65A59536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8" w:name="WorkLocation"/>
            <w:bookmarkEnd w:id="8"/>
            <w:r>
              <w:rPr>
                <w:rFonts w:ascii="Arial" w:hAnsi="Arial" w:cs="Arial"/>
                <w:sz w:val="20"/>
                <w:szCs w:val="20"/>
              </w:rPr>
              <w:t>{workLocation}</w:t>
            </w:r>
          </w:p>
        </w:tc>
      </w:tr>
      <w:tr w:rsidR="00331ED2" w:rsidRPr="00D16CC8" w14:paraId="7C509E43" w14:textId="77777777" w:rsidTr="00534121">
        <w:trPr>
          <w:trHeight w:val="277"/>
          <w:jc w:val="right"/>
        </w:trPr>
        <w:tc>
          <w:tcPr>
            <w:tcW w:w="10620" w:type="dxa"/>
            <w:gridSpan w:val="4"/>
            <w:vAlign w:val="bottom"/>
          </w:tcPr>
          <w:p w14:paraId="70AEC88C" w14:textId="77777777" w:rsidR="00331ED2" w:rsidRPr="00D16CC8" w:rsidRDefault="00331ED2" w:rsidP="00534121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2F8" w:rsidRPr="00D16CC8" w14:paraId="00FF1862" w14:textId="77777777" w:rsidTr="00534121">
        <w:trPr>
          <w:trHeight w:val="261"/>
          <w:jc w:val="right"/>
        </w:trPr>
        <w:tc>
          <w:tcPr>
            <w:tcW w:w="1350" w:type="dxa"/>
            <w:vAlign w:val="bottom"/>
          </w:tcPr>
          <w:p w14:paraId="3BD476D6" w14:textId="77777777" w:rsidR="006F4788" w:rsidRPr="00D16CC8" w:rsidRDefault="006F4788" w:rsidP="00534121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Contractor: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bottom"/>
          </w:tcPr>
          <w:p w14:paraId="60DFCB61" w14:textId="43A5AD83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9" w:name="Contractor"/>
            <w:bookmarkEnd w:id="9"/>
            <w:r>
              <w:rPr>
                <w:rFonts w:ascii="Arial" w:hAnsi="Arial" w:cs="Arial"/>
                <w:sz w:val="20"/>
                <w:szCs w:val="20"/>
              </w:rPr>
              <w:t>{contractor}</w:t>
            </w:r>
          </w:p>
        </w:tc>
        <w:tc>
          <w:tcPr>
            <w:tcW w:w="1440" w:type="dxa"/>
            <w:vAlign w:val="bottom"/>
          </w:tcPr>
          <w:p w14:paraId="048A27B3" w14:textId="70DC7B08" w:rsidR="006F4788" w:rsidRPr="00D16CC8" w:rsidRDefault="00534121" w:rsidP="00907365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Workers</w:t>
            </w:r>
            <w:r w:rsidR="006F4788" w:rsidRPr="00D16CC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14:paraId="4321C13D" w14:textId="599986E7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10" w:name="NumPersonnel"/>
            <w:bookmarkEnd w:id="10"/>
            <w:r>
              <w:rPr>
                <w:rFonts w:ascii="Arial" w:hAnsi="Arial" w:cs="Arial"/>
                <w:sz w:val="20"/>
                <w:szCs w:val="20"/>
              </w:rPr>
              <w:t>{personnelCount}</w:t>
            </w:r>
          </w:p>
        </w:tc>
      </w:tr>
      <w:tr w:rsidR="00ED42F8" w:rsidRPr="00D16CC8" w14:paraId="7D76179F" w14:textId="77777777" w:rsidTr="00534121">
        <w:trPr>
          <w:trHeight w:val="277"/>
          <w:jc w:val="right"/>
        </w:trPr>
        <w:tc>
          <w:tcPr>
            <w:tcW w:w="1350" w:type="dxa"/>
            <w:vAlign w:val="bottom"/>
          </w:tcPr>
          <w:p w14:paraId="55570533" w14:textId="77777777" w:rsidR="006F4788" w:rsidRPr="00D16CC8" w:rsidRDefault="006F4788" w:rsidP="00534121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Phone: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6F45B5" w14:textId="18CF945C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11" w:name="ContractorPhone"/>
            <w:bookmarkEnd w:id="11"/>
            <w:r>
              <w:rPr>
                <w:rFonts w:ascii="Arial" w:hAnsi="Arial" w:cs="Arial"/>
                <w:sz w:val="20"/>
                <w:szCs w:val="20"/>
              </w:rPr>
              <w:t>{contractorPhone}</w:t>
            </w:r>
          </w:p>
        </w:tc>
        <w:tc>
          <w:tcPr>
            <w:tcW w:w="1440" w:type="dxa"/>
            <w:vAlign w:val="bottom"/>
          </w:tcPr>
          <w:p w14:paraId="75D1D6F7" w14:textId="0B2D5571" w:rsidR="006F4788" w:rsidRPr="00D16CC8" w:rsidRDefault="006F4788" w:rsidP="00907365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Fax: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14:paraId="0E30B400" w14:textId="21D7319E" w:rsidR="006F4788" w:rsidRPr="00D16CC8" w:rsidRDefault="00ED42F8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12" w:name="ContractorFax"/>
            <w:bookmarkEnd w:id="12"/>
            <w:r>
              <w:rPr>
                <w:rFonts w:ascii="Arial" w:hAnsi="Arial" w:cs="Arial"/>
                <w:sz w:val="20"/>
                <w:szCs w:val="20"/>
              </w:rPr>
              <w:t>{contractorFax}</w:t>
            </w:r>
          </w:p>
        </w:tc>
      </w:tr>
      <w:tr w:rsidR="00ED42F8" w:rsidRPr="00D16CC8" w14:paraId="23F9A164" w14:textId="77777777" w:rsidTr="00534121">
        <w:trPr>
          <w:trHeight w:val="277"/>
          <w:jc w:val="right"/>
        </w:trPr>
        <w:tc>
          <w:tcPr>
            <w:tcW w:w="1350" w:type="dxa"/>
          </w:tcPr>
          <w:p w14:paraId="367534BC" w14:textId="77777777" w:rsidR="002200EE" w:rsidRPr="00D16CC8" w:rsidRDefault="002200EE" w:rsidP="00534121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Other Contact Info:</w:t>
            </w:r>
          </w:p>
        </w:tc>
        <w:tc>
          <w:tcPr>
            <w:tcW w:w="9270" w:type="dxa"/>
            <w:gridSpan w:val="3"/>
            <w:tcBorders>
              <w:bottom w:val="single" w:sz="4" w:space="0" w:color="auto"/>
            </w:tcBorders>
            <w:vAlign w:val="bottom"/>
          </w:tcPr>
          <w:p w14:paraId="4974E172" w14:textId="77777777" w:rsidR="002200EE" w:rsidRPr="00D16CC8" w:rsidRDefault="002200EE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13" w:name="ContractorContact"/>
            <w:bookmarkEnd w:id="13"/>
          </w:p>
        </w:tc>
      </w:tr>
    </w:tbl>
    <w:p w14:paraId="31F3DB97" w14:textId="5FCB94AA" w:rsidR="00534121" w:rsidRDefault="00534121"/>
    <w:tbl>
      <w:tblPr>
        <w:tblStyle w:val="TableGrid"/>
        <w:tblW w:w="1053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890"/>
        <w:gridCol w:w="4770"/>
        <w:gridCol w:w="1530"/>
        <w:gridCol w:w="1170"/>
        <w:gridCol w:w="1170"/>
      </w:tblGrid>
      <w:tr w:rsidR="00F55098" w14:paraId="185FB526" w14:textId="77777777" w:rsidTr="00D73F67">
        <w:trPr>
          <w:trHeight w:val="70"/>
        </w:trPr>
        <w:tc>
          <w:tcPr>
            <w:tcW w:w="10530" w:type="dxa"/>
            <w:gridSpan w:val="5"/>
            <w:shd w:val="clear" w:color="auto" w:fill="DBE5F1" w:themeFill="accent1" w:themeFillTint="33"/>
          </w:tcPr>
          <w:p w14:paraId="05549188" w14:textId="77777777" w:rsidR="00F55098" w:rsidRDefault="00F55098" w:rsidP="00DF2E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Sample Collection Summary</w:t>
            </w:r>
          </w:p>
        </w:tc>
      </w:tr>
      <w:tr w:rsidR="00F55098" w14:paraId="6FA7FA73" w14:textId="77777777" w:rsidTr="00D73F67">
        <w:tc>
          <w:tcPr>
            <w:tcW w:w="1890" w:type="dxa"/>
            <w:shd w:val="clear" w:color="auto" w:fill="D9D9D9" w:themeFill="background1" w:themeFillShade="D9"/>
          </w:tcPr>
          <w:p w14:paraId="02034FE9" w14:textId="5EE874E7" w:rsidR="00F55098" w:rsidRDefault="00F55098" w:rsidP="00675F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Sample Number</w:t>
            </w:r>
          </w:p>
        </w:tc>
        <w:tc>
          <w:tcPr>
            <w:tcW w:w="4770" w:type="dxa"/>
            <w:shd w:val="clear" w:color="auto" w:fill="D9D9D9" w:themeFill="background1" w:themeFillShade="D9"/>
            <w:vAlign w:val="center"/>
          </w:tcPr>
          <w:p w14:paraId="541D528B" w14:textId="77777777" w:rsidR="00F55098" w:rsidRDefault="00F55098" w:rsidP="00DF2E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Description/Location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3F4817C" w14:textId="77777777" w:rsidR="00F55098" w:rsidRDefault="00F55098" w:rsidP="00DF2E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Sample Type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6181423" w14:textId="77777777" w:rsidR="00F55098" w:rsidRDefault="00F55098" w:rsidP="00DF2E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Time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4C9755A" w14:textId="77777777" w:rsidR="00F55098" w:rsidRDefault="00F55098" w:rsidP="00DF2E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Stop Time</w:t>
            </w:r>
          </w:p>
        </w:tc>
      </w:tr>
      <w:tr w:rsidR="00F55098" w14:paraId="735046E0" w14:textId="77777777" w:rsidTr="00931293">
        <w:tc>
          <w:tcPr>
            <w:tcW w:w="1890" w:type="dxa"/>
            <w:vAlign w:val="center"/>
          </w:tcPr>
          <w:p w14:paraId="1A3FF841" w14:textId="6BF87534" w:rsidR="00F55098" w:rsidRPr="00D73F67" w:rsidRDefault="00F55098" w:rsidP="00DF2E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73F67">
              <w:rPr>
                <w:rFonts w:ascii="Arial" w:hAnsi="Arial" w:cs="Arial"/>
                <w:sz w:val="18"/>
                <w:szCs w:val="18"/>
              </w:rPr>
              <w:t>{#</w:t>
            </w:r>
            <w:proofErr w:type="gramStart"/>
            <w:r w:rsidRPr="00D73F67">
              <w:rPr>
                <w:rFonts w:ascii="Arial" w:hAnsi="Arial" w:cs="Arial"/>
                <w:sz w:val="18"/>
                <w:szCs w:val="18"/>
              </w:rPr>
              <w:t>samples}</w:t>
            </w:r>
            <w:r w:rsidR="00CE189E" w:rsidRPr="00D73F67">
              <w:rPr>
                <w:rFonts w:ascii="Arial" w:hAnsi="Arial" w:cs="Arial"/>
                <w:sz w:val="18"/>
                <w:szCs w:val="18"/>
              </w:rPr>
              <w:t>{</w:t>
            </w:r>
            <w:proofErr w:type="gramEnd"/>
            <w:r w:rsidR="00CE189E" w:rsidRPr="00D73F67">
              <w:rPr>
                <w:rFonts w:ascii="Arial" w:hAnsi="Arial" w:cs="Arial"/>
                <w:sz w:val="18"/>
                <w:szCs w:val="18"/>
              </w:rPr>
              <w:t>sampleNumber}</w:t>
            </w:r>
          </w:p>
        </w:tc>
        <w:tc>
          <w:tcPr>
            <w:tcW w:w="4770" w:type="dxa"/>
            <w:vAlign w:val="center"/>
          </w:tcPr>
          <w:p w14:paraId="23238D70" w14:textId="6C4D56FB" w:rsidR="00F55098" w:rsidRPr="00D73F67" w:rsidRDefault="00CE189E" w:rsidP="00DF2E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{sampleDescription}</w:t>
            </w:r>
          </w:p>
        </w:tc>
        <w:tc>
          <w:tcPr>
            <w:tcW w:w="1530" w:type="dxa"/>
            <w:vAlign w:val="center"/>
          </w:tcPr>
          <w:p w14:paraId="25F5C187" w14:textId="16F9308A" w:rsidR="00F55098" w:rsidRPr="00D73F67" w:rsidRDefault="00CE189E" w:rsidP="00DF2E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{sampleType}</w:t>
            </w:r>
          </w:p>
        </w:tc>
        <w:tc>
          <w:tcPr>
            <w:tcW w:w="1170" w:type="dxa"/>
            <w:vAlign w:val="center"/>
          </w:tcPr>
          <w:p w14:paraId="600E2897" w14:textId="4727A5BE" w:rsidR="00CE189E" w:rsidRPr="00D73F67" w:rsidRDefault="00CE189E" w:rsidP="00CE18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73F67">
              <w:rPr>
                <w:rFonts w:ascii="Arial" w:hAnsi="Arial" w:cs="Arial"/>
                <w:sz w:val="18"/>
                <w:szCs w:val="18"/>
              </w:rPr>
              <w:t>{start}</w:t>
            </w:r>
          </w:p>
        </w:tc>
        <w:tc>
          <w:tcPr>
            <w:tcW w:w="1170" w:type="dxa"/>
            <w:vAlign w:val="center"/>
          </w:tcPr>
          <w:p w14:paraId="1A380CD0" w14:textId="49195D52" w:rsidR="00F55098" w:rsidRPr="00D73F67" w:rsidRDefault="00CE189E" w:rsidP="00DF2E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D73F67">
              <w:rPr>
                <w:rFonts w:ascii="Arial" w:hAnsi="Arial" w:cs="Arial"/>
                <w:sz w:val="18"/>
                <w:szCs w:val="18"/>
              </w:rPr>
              <w:t>{stop}</w:t>
            </w:r>
            <w:r w:rsidR="00F55098" w:rsidRPr="00D73F67">
              <w:rPr>
                <w:rFonts w:ascii="Arial" w:hAnsi="Arial" w:cs="Arial"/>
                <w:sz w:val="18"/>
                <w:szCs w:val="18"/>
              </w:rPr>
              <w:t>{/</w:t>
            </w:r>
            <w:proofErr w:type="gramEnd"/>
            <w:r w:rsidR="00F55098" w:rsidRPr="00D73F67">
              <w:rPr>
                <w:rFonts w:ascii="Arial" w:hAnsi="Arial" w:cs="Arial"/>
                <w:sz w:val="18"/>
                <w:szCs w:val="18"/>
              </w:rPr>
              <w:t>samples}</w:t>
            </w:r>
          </w:p>
        </w:tc>
      </w:tr>
    </w:tbl>
    <w:p w14:paraId="40E7527E" w14:textId="77777777" w:rsidR="00F55098" w:rsidRDefault="00F55098"/>
    <w:tbl>
      <w:tblPr>
        <w:tblStyle w:val="TableGrid"/>
        <w:tblW w:w="10602" w:type="dxa"/>
        <w:tblInd w:w="-81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8568"/>
        <w:gridCol w:w="1152"/>
      </w:tblGrid>
      <w:tr w:rsidR="001E4A62" w14:paraId="4A4B4967" w14:textId="4EE5A769" w:rsidTr="00D73F67">
        <w:trPr>
          <w:trHeight w:val="270"/>
          <w:tblHeader/>
        </w:trPr>
        <w:tc>
          <w:tcPr>
            <w:tcW w:w="8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F69C26" w14:textId="77777777" w:rsidR="001E4A62" w:rsidRDefault="001E4A62" w:rsidP="00D73F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85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D1237D" w14:textId="77777777" w:rsidR="001E4A62" w:rsidRDefault="001E4A62" w:rsidP="001F069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Detail of Work</w:t>
            </w:r>
          </w:p>
        </w:tc>
        <w:tc>
          <w:tcPr>
            <w:tcW w:w="1152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B54555D" w14:textId="16AF2827" w:rsidR="001E4A62" w:rsidRDefault="001E4A62" w:rsidP="001F069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Photo #</w:t>
            </w:r>
          </w:p>
        </w:tc>
      </w:tr>
      <w:tr w:rsidR="001E4A62" w14:paraId="1F0E07B1" w14:textId="4D5BB20B" w:rsidTr="00C028BD">
        <w:trPr>
          <w:trHeight w:val="270"/>
        </w:trPr>
        <w:tc>
          <w:tcPr>
            <w:tcW w:w="8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CBF7" w14:textId="70C10A40" w:rsidR="001E4A62" w:rsidRDefault="001E4A62" w:rsidP="00D73F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{#logEntries}{time}</w:t>
            </w:r>
          </w:p>
        </w:tc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9BFC1" w14:textId="77777777" w:rsidR="004B7A17" w:rsidRDefault="001E4A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{description}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CA20FE" w14:textId="3061D59E" w:rsidR="001E4A62" w:rsidRDefault="00C028BD" w:rsidP="00C028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{photoNumber}</w:t>
            </w:r>
            <w:r>
              <w:rPr>
                <w:rFonts w:ascii="Arial" w:hAnsi="Arial" w:cs="Arial"/>
                <w:sz w:val="20"/>
                <w:szCs w:val="20"/>
              </w:rPr>
              <w:t>{/logEntries}</w:t>
            </w:r>
          </w:p>
        </w:tc>
      </w:tr>
    </w:tbl>
    <w:p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{negativePressure}</w:t>
      </w:r>
    </w:p>
    <w:p w14:paraId="3F9B56ED" w14:textId="77777777" w:rsidR="0052376D" w:rsidRDefault="0052376D" w:rsidP="00D16CC8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458" w:type="dxa"/>
        <w:tblLook w:val="04A0" w:firstRow="1" w:lastRow="0" w:firstColumn="1" w:lastColumn="0" w:noHBand="0" w:noVBand="1"/>
      </w:tblPr>
      <w:tblGrid>
        <w:gridCol w:w="5850"/>
      </w:tblGrid>
      <w:tr w:rsidR="0089743B" w14:paraId="5AC3423C" w14:textId="77777777" w:rsidTr="008D1250">
        <w:trPr>
          <w:trHeight w:val="612"/>
        </w:trPr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8C3467" w14:textId="776393B1" w:rsidR="0089743B" w:rsidRDefault="008D1250" w:rsidP="00D16C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250">
              <w:rPr>
                <w:rFonts w:ascii="Arial" w:hAnsi="Arial" w:cs="Arial"/>
                <w:sz w:val="20"/>
                <w:szCs w:val="20"/>
              </w:rPr>
              <w:t>{%%image}</w:t>
            </w:r>
          </w:p>
        </w:tc>
      </w:tr>
      <w:tr w:rsidR="008A49C3" w14:paraId="734FD47E" w14:textId="77777777" w:rsidTr="00AB6E0A">
        <w:trPr>
          <w:trHeight w:val="260"/>
        </w:trPr>
        <w:tc>
          <w:tcPr>
            <w:tcW w:w="5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29DE3" w14:textId="321FF21D" w:rsidR="008A49C3" w:rsidRDefault="008F0B89" w:rsidP="00D16C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HMSRepresentative"/>
            <w:bookmarkEnd w:id="14"/>
            <w:r>
              <w:rPr>
                <w:rFonts w:ascii="Arial" w:hAnsi="Arial" w:cs="Arial"/>
                <w:sz w:val="20"/>
                <w:szCs w:val="20"/>
              </w:rPr>
              <w:t>{inspectorName}</w:t>
            </w:r>
          </w:p>
        </w:tc>
      </w:tr>
    </w:tbl>
    <w:p w14:paraId="3D8E2CB8" w14:textId="44515EE9" w:rsidR="00C028BD" w:rsidRDefault="00C028BD" w:rsidP="00453627">
      <w:pPr>
        <w:rPr>
          <w:rFonts w:ascii="Arial" w:hAnsi="Arial" w:cs="Arial"/>
          <w:sz w:val="20"/>
          <w:szCs w:val="20"/>
        </w:rPr>
        <w:sectPr w:rsidR="00C028BD" w:rsidSect="00CE3B66">
          <w:headerReference w:type="default" r:id="rId7"/>
          <w:pgSz w:w="12240" w:h="15840"/>
          <w:pgMar w:top="1440" w:right="720" w:bottom="720" w:left="720" w:header="274" w:footer="720" w:gutter="1008"/>
          <w:cols w:space="720"/>
          <w:docGrid w:linePitch="360"/>
        </w:sectPr>
      </w:pP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685871" w14:paraId="3346732E" w14:textId="6CBB2C6F" w:rsidTr="003E0100">
        <w:trPr>
          <w:cantSplit/>
        </w:trPr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0CFF254B" w14:textId="1719F72E" w:rsidR="00685871" w:rsidRDefault="007A2D60" w:rsidP="00D73F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lastRenderedPageBreak/>
              <w:t>{#photoLogRows}{#col1}Photo #{number}{/col1}</w:t>
            </w: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63A49A07" w14:textId="565F0C2D" w:rsidR="00685871" w:rsidRPr="00C028BD" w:rsidRDefault="007A2D60" w:rsidP="00D73F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t>{#col2}Photo #{number}{/col2}</w:t>
            </w:r>
          </w:p>
        </w:tc>
      </w:tr>
      <w:tr w:rsidR="00685871" w14:paraId="725A3CA6" w14:textId="3CB5FA8D" w:rsidTr="003E0100">
        <w:trPr>
          <w:cantSplit/>
          <w:trHeight w:hRule="exact" w:val="3727"/>
        </w:trPr>
        <w:tc>
          <w:tcPr>
            <w:tcW w:w="5040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1EE9B8" w14:textId="77777777" w:rsidR="00A21E63" w:rsidRDefault="00A21E63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A24EE5" w14:textId="77777777" w:rsidR="00A21E63" w:rsidRDefault="00A21E63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66B701" w14:textId="3BF8DF7B" w:rsidR="00EA0CEF" w:rsidRDefault="007A2D60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t>{#col1}</w:t>
            </w:r>
          </w:p>
          <w:p w14:paraId="25EBA16B" w14:textId="309421DA" w:rsidR="00EA0CEF" w:rsidRDefault="007A2D60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t>{%%photo}</w:t>
            </w:r>
          </w:p>
          <w:p w14:paraId="526D9C8C" w14:textId="77777777" w:rsidR="00EA0CEF" w:rsidRDefault="007A2D60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t>{/col1}</w:t>
            </w:r>
          </w:p>
          <w:p w14:paraId="03676D3D" w14:textId="77777777" w:rsidR="00A21E63" w:rsidRDefault="00A21E63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0BD89BF" w14:textId="1E3E585E" w:rsidR="00A21E63" w:rsidRDefault="00A21E63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0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A43EC2" w14:textId="146583FC" w:rsidR="00EA0CEF" w:rsidRDefault="007A2D60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t>{#col2}</w:t>
            </w:r>
          </w:p>
          <w:p w14:paraId="143F7246" w14:textId="5ADE1201" w:rsidR="00EA0CEF" w:rsidRDefault="007A2D60" w:rsidP="005C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t>{%%photo}</w:t>
            </w:r>
          </w:p>
          <w:p w14:paraId="2C59BE4D" w14:textId="5B9C3F91" w:rsidR="00685871" w:rsidRPr="00C028BD" w:rsidRDefault="007A2D60" w:rsidP="006858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D60">
              <w:rPr>
                <w:rFonts w:ascii="Arial" w:hAnsi="Arial" w:cs="Arial"/>
                <w:sz w:val="20"/>
                <w:szCs w:val="20"/>
              </w:rPr>
              <w:t>{/col2}{/photoLogRows}</w:t>
            </w:r>
          </w:p>
        </w:tc>
      </w:tr>
    </w:tbl>
    <w:p w14:paraId="380F1EC5" w14:textId="0160266C" w:rsidR="00F55098" w:rsidRPr="00453627" w:rsidRDefault="00F55098" w:rsidP="00453627">
      <w:pPr>
        <w:rPr>
          <w:rFonts w:ascii="Arial" w:hAnsi="Arial" w:cs="Arial"/>
          <w:sz w:val="20"/>
          <w:szCs w:val="20"/>
        </w:rPr>
      </w:pPr>
    </w:p>
    <w:sectPr w:rsidR="00F55098" w:rsidRPr="00453627" w:rsidSect="00CE3B66">
      <w:headerReference w:type="default" r:id="rId8"/>
      <w:pgSz w:w="12240" w:h="15840"/>
      <w:pgMar w:top="1440" w:right="720" w:bottom="720" w:left="720" w:header="274" w:footer="720" w:gutter="10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898E6" w14:textId="77777777" w:rsidR="00543AB4" w:rsidRDefault="00543AB4" w:rsidP="007D4D36">
      <w:pPr>
        <w:spacing w:after="0" w:line="240" w:lineRule="auto"/>
      </w:pPr>
      <w:r>
        <w:separator/>
      </w:r>
    </w:p>
  </w:endnote>
  <w:endnote w:type="continuationSeparator" w:id="0">
    <w:p w14:paraId="637E1485" w14:textId="77777777" w:rsidR="00543AB4" w:rsidRDefault="00543AB4" w:rsidP="007D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AD4C" w14:textId="77777777" w:rsidR="00543AB4" w:rsidRDefault="00543AB4" w:rsidP="007D4D36">
      <w:pPr>
        <w:spacing w:after="0" w:line="240" w:lineRule="auto"/>
      </w:pPr>
      <w:r>
        <w:separator/>
      </w:r>
    </w:p>
  </w:footnote>
  <w:footnote w:type="continuationSeparator" w:id="0">
    <w:p w14:paraId="4B77D26F" w14:textId="77777777" w:rsidR="00543AB4" w:rsidRDefault="00543AB4" w:rsidP="007D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F6C7" w14:textId="77777777" w:rsidR="007A6715" w:rsidRDefault="007A6715" w:rsidP="00E438F3">
    <w:pPr>
      <w:pStyle w:val="Header"/>
      <w:ind w:left="-1080" w:firstLine="27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 wp14:anchorId="2837F825" wp14:editId="063776FE">
          <wp:simplePos x="0" y="0"/>
          <wp:positionH relativeFrom="column">
            <wp:posOffset>-570865</wp:posOffset>
          </wp:positionH>
          <wp:positionV relativeFrom="paragraph">
            <wp:posOffset>2540</wp:posOffset>
          </wp:positionV>
          <wp:extent cx="1613322" cy="472404"/>
          <wp:effectExtent l="0" t="0" r="6350" b="4445"/>
          <wp:wrapTight wrapText="bothSides">
            <wp:wrapPolygon edited="0">
              <wp:start x="21600" y="21600"/>
              <wp:lineTo x="21600" y="669"/>
              <wp:lineTo x="170" y="669"/>
              <wp:lineTo x="170" y="21600"/>
              <wp:lineTo x="21600" y="21600"/>
            </wp:wrapPolygon>
          </wp:wrapTight>
          <wp:docPr id="1867662795" name="Picture 2" descr="A picture containing text, font, white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2139574" name="Picture 2" descr="A picture containing text, font, white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613322" cy="472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70D4">
      <w:rPr>
        <w:rFonts w:ascii="Arial" w:hAnsi="Arial" w:cs="Arial"/>
        <w:b/>
        <w:sz w:val="36"/>
        <w:szCs w:val="36"/>
      </w:rPr>
      <w:t xml:space="preserve"> </w:t>
    </w:r>
  </w:p>
  <w:p w14:paraId="33C51C6A" w14:textId="77777777" w:rsidR="007D4D36" w:rsidRDefault="00A170D4" w:rsidP="00E438F3">
    <w:pPr>
      <w:pStyle w:val="Header"/>
      <w:ind w:left="-1080" w:firstLine="27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sz w:val="36"/>
        <w:szCs w:val="36"/>
      </w:rPr>
      <w:t xml:space="preserve">  </w:t>
    </w:r>
    <w:r w:rsidR="007D4D36" w:rsidRPr="007D4D36">
      <w:rPr>
        <w:rFonts w:ascii="Arial" w:hAnsi="Arial" w:cs="Arial"/>
        <w:b/>
        <w:sz w:val="36"/>
        <w:szCs w:val="36"/>
      </w:rPr>
      <w:t>Project Manager’s Daily Log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687E" w14:textId="77777777" w:rsidR="00C028BD" w:rsidRDefault="00C028BD" w:rsidP="00E438F3">
    <w:pPr>
      <w:pStyle w:val="Header"/>
      <w:ind w:left="-1080" w:firstLine="27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60288" behindDoc="1" locked="0" layoutInCell="1" allowOverlap="1" wp14:anchorId="3C30D8E4" wp14:editId="575F4878">
          <wp:simplePos x="0" y="0"/>
          <wp:positionH relativeFrom="column">
            <wp:posOffset>-573405</wp:posOffset>
          </wp:positionH>
          <wp:positionV relativeFrom="paragraph">
            <wp:posOffset>6985</wp:posOffset>
          </wp:positionV>
          <wp:extent cx="1612900" cy="471805"/>
          <wp:effectExtent l="0" t="0" r="6350" b="4445"/>
          <wp:wrapNone/>
          <wp:docPr id="1070177682" name="Picture 2" descr="A picture containing text, font, white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2139574" name="Picture 2" descr="A picture containing text, font, white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61290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sz w:val="36"/>
        <w:szCs w:val="36"/>
      </w:rPr>
      <w:t xml:space="preserve"> </w:t>
    </w:r>
  </w:p>
  <w:p w14:paraId="15A37E4C" w14:textId="2F4A294E" w:rsidR="00C028BD" w:rsidRDefault="00C028BD" w:rsidP="00C028BD">
    <w:pPr>
      <w:pStyle w:val="Header"/>
      <w:ind w:left="-1080" w:firstLine="270"/>
      <w:jc w:val="center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sz w:val="36"/>
        <w:szCs w:val="36"/>
      </w:rPr>
      <w:t>Daily Photo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93"/>
    <w:rsid w:val="00006337"/>
    <w:rsid w:val="000374C5"/>
    <w:rsid w:val="00040878"/>
    <w:rsid w:val="0011772F"/>
    <w:rsid w:val="00122CB6"/>
    <w:rsid w:val="0014449A"/>
    <w:rsid w:val="00146D16"/>
    <w:rsid w:val="00150ECE"/>
    <w:rsid w:val="001708EA"/>
    <w:rsid w:val="001A7A46"/>
    <w:rsid w:val="001E4A62"/>
    <w:rsid w:val="001F0697"/>
    <w:rsid w:val="002200EE"/>
    <w:rsid w:val="00251F58"/>
    <w:rsid w:val="002651CB"/>
    <w:rsid w:val="00295FEF"/>
    <w:rsid w:val="002B30E6"/>
    <w:rsid w:val="002C2E83"/>
    <w:rsid w:val="002D066C"/>
    <w:rsid w:val="002D5231"/>
    <w:rsid w:val="002E11B0"/>
    <w:rsid w:val="00301708"/>
    <w:rsid w:val="00331ED2"/>
    <w:rsid w:val="003778C6"/>
    <w:rsid w:val="003908A9"/>
    <w:rsid w:val="003A003D"/>
    <w:rsid w:val="003E0100"/>
    <w:rsid w:val="003F5423"/>
    <w:rsid w:val="00405A9E"/>
    <w:rsid w:val="00453627"/>
    <w:rsid w:val="00485213"/>
    <w:rsid w:val="004A0C55"/>
    <w:rsid w:val="004B71FA"/>
    <w:rsid w:val="004B7A17"/>
    <w:rsid w:val="004D6BF4"/>
    <w:rsid w:val="0050259C"/>
    <w:rsid w:val="00504CBB"/>
    <w:rsid w:val="0052376D"/>
    <w:rsid w:val="005238CE"/>
    <w:rsid w:val="0052548E"/>
    <w:rsid w:val="00534121"/>
    <w:rsid w:val="00543AB4"/>
    <w:rsid w:val="00575C43"/>
    <w:rsid w:val="00576FBD"/>
    <w:rsid w:val="005A0293"/>
    <w:rsid w:val="005C42E9"/>
    <w:rsid w:val="005F43D7"/>
    <w:rsid w:val="00645EA4"/>
    <w:rsid w:val="00675FE7"/>
    <w:rsid w:val="00677677"/>
    <w:rsid w:val="00685871"/>
    <w:rsid w:val="006F4788"/>
    <w:rsid w:val="00711C19"/>
    <w:rsid w:val="00735991"/>
    <w:rsid w:val="007A2D60"/>
    <w:rsid w:val="007A6715"/>
    <w:rsid w:val="007C22F6"/>
    <w:rsid w:val="007C438E"/>
    <w:rsid w:val="007D4D36"/>
    <w:rsid w:val="00822249"/>
    <w:rsid w:val="0089743B"/>
    <w:rsid w:val="008A0F5B"/>
    <w:rsid w:val="008A37D0"/>
    <w:rsid w:val="008A49C3"/>
    <w:rsid w:val="008B1F05"/>
    <w:rsid w:val="008B6BF1"/>
    <w:rsid w:val="008D1250"/>
    <w:rsid w:val="008F0B89"/>
    <w:rsid w:val="00915EC5"/>
    <w:rsid w:val="00931293"/>
    <w:rsid w:val="00937200"/>
    <w:rsid w:val="009508E4"/>
    <w:rsid w:val="00965FAE"/>
    <w:rsid w:val="009935A9"/>
    <w:rsid w:val="009C7560"/>
    <w:rsid w:val="009D3C62"/>
    <w:rsid w:val="009E014E"/>
    <w:rsid w:val="00A0199F"/>
    <w:rsid w:val="00A170D4"/>
    <w:rsid w:val="00A21E63"/>
    <w:rsid w:val="00A40B15"/>
    <w:rsid w:val="00A40CE0"/>
    <w:rsid w:val="00A53065"/>
    <w:rsid w:val="00A80AAB"/>
    <w:rsid w:val="00A90155"/>
    <w:rsid w:val="00AB6E0A"/>
    <w:rsid w:val="00AC203D"/>
    <w:rsid w:val="00AC34AB"/>
    <w:rsid w:val="00AF1CF2"/>
    <w:rsid w:val="00B10677"/>
    <w:rsid w:val="00B8607C"/>
    <w:rsid w:val="00B932FD"/>
    <w:rsid w:val="00C028BD"/>
    <w:rsid w:val="00C14E6F"/>
    <w:rsid w:val="00C36172"/>
    <w:rsid w:val="00C95EDE"/>
    <w:rsid w:val="00CB1884"/>
    <w:rsid w:val="00CB22AF"/>
    <w:rsid w:val="00CB22B9"/>
    <w:rsid w:val="00CC0D7A"/>
    <w:rsid w:val="00CE189E"/>
    <w:rsid w:val="00CE3B66"/>
    <w:rsid w:val="00D12BC7"/>
    <w:rsid w:val="00D16CC8"/>
    <w:rsid w:val="00D73F67"/>
    <w:rsid w:val="00DA7F7C"/>
    <w:rsid w:val="00DB09A1"/>
    <w:rsid w:val="00DF0320"/>
    <w:rsid w:val="00E0502E"/>
    <w:rsid w:val="00E438F3"/>
    <w:rsid w:val="00E450A0"/>
    <w:rsid w:val="00E94790"/>
    <w:rsid w:val="00EA0CEF"/>
    <w:rsid w:val="00EB574E"/>
    <w:rsid w:val="00ED42F8"/>
    <w:rsid w:val="00ED6958"/>
    <w:rsid w:val="00ED7F34"/>
    <w:rsid w:val="00EF414D"/>
    <w:rsid w:val="00F014A2"/>
    <w:rsid w:val="00F55098"/>
    <w:rsid w:val="00F86A80"/>
    <w:rsid w:val="00F92E7F"/>
    <w:rsid w:val="00FD04DD"/>
    <w:rsid w:val="00FF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15396"/>
  <w15:docId w15:val="{0D86F411-1A4D-424B-8503-65BCFDB3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6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D36"/>
  </w:style>
  <w:style w:type="paragraph" w:styleId="Footer">
    <w:name w:val="footer"/>
    <w:basedOn w:val="Normal"/>
    <w:link w:val="Foot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D36"/>
  </w:style>
  <w:style w:type="paragraph" w:styleId="BalloonText">
    <w:name w:val="Balloon Text"/>
    <w:basedOn w:val="Normal"/>
    <w:link w:val="BalloonTextChar"/>
    <w:uiPriority w:val="99"/>
    <w:semiHidden/>
    <w:unhideWhenUsed/>
    <w:rsid w:val="007D4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D3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4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536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.quintero\Downloads\mattrack-app\misc\Templates\Daily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34528A-AF89-43B9-A962-5972016E0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DailyLog.dotx</Template>
  <TotalTime>1499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Hazard Management Services, Inc.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fernando.quintero</dc:creator>
  <cp:lastModifiedBy>Fernando Quintero</cp:lastModifiedBy>
  <cp:revision>32</cp:revision>
  <cp:lastPrinted>2016-10-28T18:00:00Z</cp:lastPrinted>
  <dcterms:created xsi:type="dcterms:W3CDTF">2025-12-23T21:43:00Z</dcterms:created>
  <dcterms:modified xsi:type="dcterms:W3CDTF">2026-06-12T07:36:00Z</dcterms:modified>
</cp:coreProperties>
</file>