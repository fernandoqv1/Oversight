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988"/>
        <w:gridCol w:w="1817"/>
        <w:gridCol w:w="1297"/>
        <w:gridCol w:w="667"/>
        <w:gridCol w:w="1327"/>
        <w:gridCol w:w="577"/>
        <w:gridCol w:w="1777"/>
        <w:gridCol w:w="1530"/>
      </w:tblGrid>
      <w:tr w:rsidR="006E522E" w14:paraId="1F8CC6E4" w14:textId="77777777" w:rsidTr="00D008BB">
        <w:tc>
          <w:tcPr>
            <w:tcW w:w="198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FC0E72" w14:textId="5B0FF88C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Sample ID</w:t>
            </w:r>
          </w:p>
        </w:tc>
        <w:tc>
          <w:tcPr>
            <w:tcW w:w="18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C2E82E" w14:textId="1FA46A56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Sample Description</w:t>
            </w:r>
          </w:p>
        </w:tc>
        <w:tc>
          <w:tcPr>
            <w:tcW w:w="129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521277" w14:textId="4E155A7E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Sample Date</w:t>
            </w:r>
          </w:p>
        </w:tc>
        <w:tc>
          <w:tcPr>
            <w:tcW w:w="1994" w:type="dxa"/>
            <w:gridSpan w:val="2"/>
            <w:shd w:val="clear" w:color="auto" w:fill="D9D9D9" w:themeFill="background1" w:themeFillShade="D9"/>
            <w:vAlign w:val="center"/>
          </w:tcPr>
          <w:p w14:paraId="429B2C7B" w14:textId="243D672C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354" w:type="dxa"/>
            <w:gridSpan w:val="2"/>
            <w:shd w:val="clear" w:color="auto" w:fill="D9D9D9" w:themeFill="background1" w:themeFillShade="D9"/>
            <w:vAlign w:val="center"/>
          </w:tcPr>
          <w:p w14:paraId="62ABBCD4" w14:textId="7373E0C0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Flow Rate</w:t>
            </w:r>
          </w:p>
          <w:p w14:paraId="56064EF0" w14:textId="7177F38B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(L/min)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C7163B" w14:textId="77777777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Sample</w:t>
            </w:r>
          </w:p>
          <w:p w14:paraId="4B0F2860" w14:textId="23684484" w:rsidR="006E522E" w:rsidRPr="0077668C" w:rsidRDefault="006E522E" w:rsidP="006E52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/>
                <w:bCs/>
                <w:sz w:val="18"/>
                <w:szCs w:val="18"/>
              </w:rPr>
              <w:t>Volume (L)</w:t>
            </w:r>
          </w:p>
        </w:tc>
      </w:tr>
      <w:tr w:rsidR="00D008BB" w14:paraId="61A5B581" w14:textId="77777777" w:rsidTr="00D008BB">
        <w:tc>
          <w:tcPr>
            <w:tcW w:w="1988" w:type="dxa"/>
            <w:tcBorders>
              <w:bottom w:val="nil"/>
              <w:right w:val="nil"/>
            </w:tcBorders>
            <w:shd w:val="clear" w:color="auto" w:fill="FFFFFF" w:themeFill="background1"/>
          </w:tcPr>
          <w:p w14:paraId="6B5385A2" w14:textId="0337C8B5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Cs/>
                <w:sz w:val="18"/>
                <w:szCs w:val="18"/>
              </w:rPr>
              <w:t>{#samples}</w:t>
            </w:r>
          </w:p>
        </w:tc>
        <w:tc>
          <w:tcPr>
            <w:tcW w:w="1817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3A9235" w14:textId="77777777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97" w:type="dxa"/>
            <w:tcBorders>
              <w:left w:val="nil"/>
              <w:bottom w:val="nil"/>
            </w:tcBorders>
            <w:shd w:val="clear" w:color="auto" w:fill="FFFFFF" w:themeFill="background1"/>
          </w:tcPr>
          <w:p w14:paraId="2807ECEC" w14:textId="77777777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FFFFF" w:themeFill="background1"/>
          </w:tcPr>
          <w:p w14:paraId="5318E257" w14:textId="4BAAAC20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On:</w:t>
            </w:r>
          </w:p>
        </w:tc>
        <w:tc>
          <w:tcPr>
            <w:tcW w:w="1327" w:type="dxa"/>
          </w:tcPr>
          <w:p w14:paraId="7CAFFDD1" w14:textId="6D9A2D26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{startTime}</w:t>
            </w:r>
          </w:p>
        </w:tc>
        <w:tc>
          <w:tcPr>
            <w:tcW w:w="577" w:type="dxa"/>
          </w:tcPr>
          <w:p w14:paraId="06A92F71" w14:textId="4EC30FBA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On:</w:t>
            </w:r>
          </w:p>
        </w:tc>
        <w:tc>
          <w:tcPr>
            <w:tcW w:w="1777" w:type="dxa"/>
          </w:tcPr>
          <w:p w14:paraId="238DC6E9" w14:textId="2C3F3567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{startFlow}</w:t>
            </w:r>
          </w:p>
        </w:tc>
        <w:tc>
          <w:tcPr>
            <w:tcW w:w="153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114AFB7" w14:textId="77777777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008BB" w14:paraId="76C05677" w14:textId="77777777" w:rsidTr="00D008BB">
        <w:tc>
          <w:tcPr>
            <w:tcW w:w="198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30EE48" w14:textId="1C3FA7AB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bCs/>
                <w:sz w:val="18"/>
                <w:szCs w:val="18"/>
              </w:rPr>
              <w:t>{sampleID}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320085" w14:textId="421F03E9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{sampleDescription}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1E4AC948" w14:textId="3AE5C66E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{sampleDate}</w:t>
            </w:r>
          </w:p>
        </w:tc>
        <w:tc>
          <w:tcPr>
            <w:tcW w:w="667" w:type="dxa"/>
            <w:shd w:val="clear" w:color="auto" w:fill="FFFFFF" w:themeFill="background1"/>
          </w:tcPr>
          <w:p w14:paraId="36189644" w14:textId="0FF07A4D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Off:</w:t>
            </w:r>
          </w:p>
        </w:tc>
        <w:tc>
          <w:tcPr>
            <w:tcW w:w="1327" w:type="dxa"/>
          </w:tcPr>
          <w:p w14:paraId="684970A3" w14:textId="17909333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{stopTime}</w:t>
            </w:r>
          </w:p>
        </w:tc>
        <w:tc>
          <w:tcPr>
            <w:tcW w:w="577" w:type="dxa"/>
          </w:tcPr>
          <w:p w14:paraId="6473176C" w14:textId="206BB9FC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Off:</w:t>
            </w:r>
          </w:p>
        </w:tc>
        <w:tc>
          <w:tcPr>
            <w:tcW w:w="1777" w:type="dxa"/>
          </w:tcPr>
          <w:p w14:paraId="2E566DE4" w14:textId="5FCAC3B3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{stopFlow}</w:t>
            </w:r>
          </w:p>
        </w:tc>
        <w:tc>
          <w:tcPr>
            <w:tcW w:w="153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4C28DA2" w14:textId="4ADD3D72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{sampleVolume}</w:t>
            </w:r>
          </w:p>
        </w:tc>
      </w:tr>
      <w:tr w:rsidR="00D008BB" w14:paraId="442FB2CD" w14:textId="77777777" w:rsidTr="00D008BB">
        <w:tc>
          <w:tcPr>
            <w:tcW w:w="1988" w:type="dxa"/>
            <w:tcBorders>
              <w:top w:val="nil"/>
              <w:right w:val="nil"/>
            </w:tcBorders>
            <w:shd w:val="clear" w:color="auto" w:fill="FFFFFF" w:themeFill="background1"/>
          </w:tcPr>
          <w:p w14:paraId="4BC21289" w14:textId="77777777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F4DDC9F" w14:textId="77777777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97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1915AB36" w14:textId="77777777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FFFFF" w:themeFill="background1"/>
          </w:tcPr>
          <w:p w14:paraId="6F55FC5F" w14:textId="00C28AFD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Total:</w:t>
            </w:r>
          </w:p>
        </w:tc>
        <w:tc>
          <w:tcPr>
            <w:tcW w:w="1327" w:type="dxa"/>
          </w:tcPr>
          <w:p w14:paraId="50BFCCD6" w14:textId="425AC109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{timeElapsed}</w:t>
            </w:r>
          </w:p>
        </w:tc>
        <w:tc>
          <w:tcPr>
            <w:tcW w:w="577" w:type="dxa"/>
          </w:tcPr>
          <w:p w14:paraId="6921FF30" w14:textId="2EAC47CB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Avg.</w:t>
            </w:r>
          </w:p>
        </w:tc>
        <w:tc>
          <w:tcPr>
            <w:tcW w:w="1777" w:type="dxa"/>
          </w:tcPr>
          <w:p w14:paraId="5847BF49" w14:textId="224B0DAA" w:rsidR="00D008BB" w:rsidRPr="0077668C" w:rsidRDefault="00D008BB" w:rsidP="00D008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{averageFlow}</w:t>
            </w:r>
          </w:p>
        </w:tc>
        <w:tc>
          <w:tcPr>
            <w:tcW w:w="153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3822E1B" w14:textId="44C7FCD6" w:rsidR="00D008BB" w:rsidRPr="0077668C" w:rsidRDefault="00D008BB" w:rsidP="00D008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7668C">
              <w:rPr>
                <w:rFonts w:ascii="Arial" w:hAnsi="Arial" w:cs="Arial"/>
                <w:sz w:val="18"/>
                <w:szCs w:val="18"/>
              </w:rPr>
              <w:t>{/samples}</w:t>
            </w:r>
          </w:p>
        </w:tc>
      </w:tr>
    </w:tbl>
    <w:p w14:paraId="755CB1A8" w14:textId="77777777" w:rsidR="00D008BB" w:rsidRDefault="00D008BB" w:rsidP="00BA7853"/>
    <w:p w14:paraId="70B686B2" w14:textId="64BF3520" w:rsidR="006E522E" w:rsidRDefault="0077668C" w:rsidP="0077668C">
      <w:pPr>
        <w:tabs>
          <w:tab w:val="left" w:pos="5390"/>
        </w:tabs>
      </w:pPr>
      <w:r>
        <w:tab/>
      </w:r>
    </w:p>
    <w:p w14:paraId="4DEED412" w14:textId="77777777" w:rsidR="006E522E" w:rsidRPr="00BA7853" w:rsidRDefault="006E522E" w:rsidP="00BA7853"/>
    <w:sectPr w:rsidR="006E522E" w:rsidRPr="00BA7853" w:rsidSect="008365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57" w:right="1260" w:bottom="1800" w:left="1440" w:header="27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4D2E" w14:textId="77777777" w:rsidR="0087640C" w:rsidRDefault="0087640C" w:rsidP="00DB5FA7">
      <w:pPr>
        <w:spacing w:after="0" w:line="240" w:lineRule="auto"/>
      </w:pPr>
      <w:r>
        <w:separator/>
      </w:r>
    </w:p>
  </w:endnote>
  <w:endnote w:type="continuationSeparator" w:id="0">
    <w:p w14:paraId="74CFB01B" w14:textId="77777777" w:rsidR="0087640C" w:rsidRDefault="0087640C" w:rsidP="00DB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A87C" w14:textId="77777777" w:rsidR="0040044D" w:rsidRDefault="00400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25"/>
      <w:gridCol w:w="4570"/>
      <w:gridCol w:w="863"/>
      <w:gridCol w:w="2382"/>
    </w:tblGrid>
    <w:tr w:rsidR="00B31D64" w:rsidRPr="00635DA9" w14:paraId="6611D95D" w14:textId="77777777" w:rsidTr="0040044D">
      <w:trPr>
        <w:cantSplit/>
        <w:trHeight w:hRule="exact" w:val="806"/>
      </w:trPr>
      <w:tc>
        <w:tcPr>
          <w:tcW w:w="1725" w:type="dxa"/>
          <w:vAlign w:val="bottom"/>
        </w:tcPr>
        <w:p w14:paraId="13F70331" w14:textId="77777777" w:rsidR="00B31D64" w:rsidRPr="00635DA9" w:rsidRDefault="00B31D64" w:rsidP="00635DA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Submitted By:</w:t>
          </w:r>
        </w:p>
      </w:tc>
      <w:tc>
        <w:tcPr>
          <w:tcW w:w="4570" w:type="dxa"/>
          <w:tcBorders>
            <w:bottom w:val="single" w:sz="4" w:space="0" w:color="auto"/>
          </w:tcBorders>
          <w:vAlign w:val="bottom"/>
        </w:tcPr>
        <w:p w14:paraId="064231F1" w14:textId="55AED938" w:rsidR="00B31D64" w:rsidRPr="00635DA9" w:rsidRDefault="0077668C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{inspectorName</w:t>
          </w:r>
          <w:r w:rsidR="00F60D6E">
            <w:rPr>
              <w:rFonts w:ascii="Arial" w:hAnsi="Arial" w:cs="Arial"/>
            </w:rPr>
            <w:t>}</w:t>
          </w:r>
        </w:p>
      </w:tc>
      <w:tc>
        <w:tcPr>
          <w:tcW w:w="863" w:type="dxa"/>
          <w:vAlign w:val="bottom"/>
        </w:tcPr>
        <w:p w14:paraId="34829470" w14:textId="77777777" w:rsidR="00B31D64" w:rsidRPr="00635DA9" w:rsidRDefault="00B31D64" w:rsidP="00635DA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Date:</w:t>
          </w:r>
        </w:p>
      </w:tc>
      <w:tc>
        <w:tcPr>
          <w:tcW w:w="2382" w:type="dxa"/>
          <w:tcBorders>
            <w:bottom w:val="single" w:sz="4" w:space="0" w:color="auto"/>
          </w:tcBorders>
          <w:vAlign w:val="bottom"/>
        </w:tcPr>
        <w:p w14:paraId="108554C6" w14:textId="387337E9" w:rsidR="00B31D64" w:rsidRPr="00635DA9" w:rsidRDefault="006E522E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{date}</w:t>
          </w:r>
        </w:p>
      </w:tc>
    </w:tr>
    <w:tr w:rsidR="00B31D64" w:rsidRPr="00635DA9" w14:paraId="1214D6D3" w14:textId="77777777" w:rsidTr="0077668C">
      <w:trPr>
        <w:trHeight w:val="352"/>
      </w:trPr>
      <w:tc>
        <w:tcPr>
          <w:tcW w:w="1725" w:type="dxa"/>
          <w:vAlign w:val="bottom"/>
        </w:tcPr>
        <w:p w14:paraId="55CCAFC8" w14:textId="77777777" w:rsidR="00B31D64" w:rsidRPr="00635DA9" w:rsidRDefault="00B31D64" w:rsidP="00635DA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Received By:</w:t>
          </w:r>
        </w:p>
      </w:tc>
      <w:tc>
        <w:tcPr>
          <w:tcW w:w="457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880742F" w14:textId="77777777" w:rsidR="00B31D64" w:rsidRPr="00635DA9" w:rsidRDefault="00B31D64">
          <w:pPr>
            <w:pStyle w:val="Footer"/>
            <w:rPr>
              <w:rFonts w:ascii="Arial" w:hAnsi="Arial" w:cs="Arial"/>
            </w:rPr>
          </w:pPr>
        </w:p>
      </w:tc>
      <w:tc>
        <w:tcPr>
          <w:tcW w:w="863" w:type="dxa"/>
          <w:vAlign w:val="bottom"/>
        </w:tcPr>
        <w:p w14:paraId="62F5F175" w14:textId="77777777" w:rsidR="00B31D64" w:rsidRPr="00635DA9" w:rsidRDefault="00B31D64" w:rsidP="00635DA9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Date:</w:t>
          </w:r>
        </w:p>
      </w:tc>
      <w:tc>
        <w:tcPr>
          <w:tcW w:w="2382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103D1329" w14:textId="77777777" w:rsidR="00B31D64" w:rsidRPr="00635DA9" w:rsidRDefault="00B31D64">
          <w:pPr>
            <w:pStyle w:val="Footer"/>
            <w:rPr>
              <w:rFonts w:ascii="Arial" w:hAnsi="Arial" w:cs="Arial"/>
            </w:rPr>
          </w:pPr>
        </w:p>
      </w:tc>
    </w:tr>
  </w:tbl>
  <w:p w14:paraId="448228B4" w14:textId="36894876" w:rsidR="00B31D64" w:rsidRPr="00635DA9" w:rsidRDefault="00B31D64" w:rsidP="00635DA9">
    <w:pPr>
      <w:pStyle w:val="Footer"/>
      <w:jc w:val="center"/>
      <w:rPr>
        <w:rFonts w:ascii="Arial" w:hAnsi="Arial" w:cs="Arial"/>
      </w:rPr>
    </w:pPr>
    <w:r w:rsidRPr="00635DA9">
      <w:rPr>
        <w:rFonts w:ascii="Arial" w:hAnsi="Arial" w:cs="Arial"/>
      </w:rPr>
      <w:t xml:space="preserve">Page </w:t>
    </w:r>
    <w:r w:rsidRPr="00635DA9">
      <w:rPr>
        <w:rFonts w:ascii="Arial" w:hAnsi="Arial" w:cs="Arial"/>
        <w:b/>
      </w:rPr>
      <w:fldChar w:fldCharType="begin"/>
    </w:r>
    <w:r w:rsidRPr="00635DA9">
      <w:rPr>
        <w:rFonts w:ascii="Arial" w:hAnsi="Arial" w:cs="Arial"/>
        <w:b/>
      </w:rPr>
      <w:instrText xml:space="preserve"> PAGE  \* Arabic  \* MERGEFORMAT </w:instrText>
    </w:r>
    <w:r w:rsidRPr="00635DA9">
      <w:rPr>
        <w:rFonts w:ascii="Arial" w:hAnsi="Arial" w:cs="Arial"/>
        <w:b/>
      </w:rPr>
      <w:fldChar w:fldCharType="separate"/>
    </w:r>
    <w:r w:rsidR="003B1FA3">
      <w:rPr>
        <w:rFonts w:ascii="Arial" w:hAnsi="Arial" w:cs="Arial"/>
        <w:b/>
        <w:noProof/>
      </w:rPr>
      <w:t>1</w:t>
    </w:r>
    <w:r w:rsidRPr="00635DA9">
      <w:rPr>
        <w:rFonts w:ascii="Arial" w:hAnsi="Arial" w:cs="Arial"/>
        <w:b/>
      </w:rPr>
      <w:fldChar w:fldCharType="end"/>
    </w:r>
    <w:r w:rsidRPr="00635DA9">
      <w:rPr>
        <w:rFonts w:ascii="Arial" w:hAnsi="Arial" w:cs="Arial"/>
      </w:rPr>
      <w:t xml:space="preserve"> of </w:t>
    </w:r>
    <w:r w:rsidRPr="00635DA9">
      <w:rPr>
        <w:rFonts w:ascii="Arial" w:hAnsi="Arial" w:cs="Arial"/>
        <w:b/>
      </w:rPr>
      <w:fldChar w:fldCharType="begin"/>
    </w:r>
    <w:r w:rsidRPr="00635DA9">
      <w:rPr>
        <w:rFonts w:ascii="Arial" w:hAnsi="Arial" w:cs="Arial"/>
        <w:b/>
      </w:rPr>
      <w:instrText xml:space="preserve"> NUMPAGES  \* Arabic  \* MERGEFORMAT </w:instrText>
    </w:r>
    <w:r w:rsidRPr="00635DA9">
      <w:rPr>
        <w:rFonts w:ascii="Arial" w:hAnsi="Arial" w:cs="Arial"/>
        <w:b/>
      </w:rPr>
      <w:fldChar w:fldCharType="separate"/>
    </w:r>
    <w:r w:rsidR="003B1FA3">
      <w:rPr>
        <w:rFonts w:ascii="Arial" w:hAnsi="Arial" w:cs="Arial"/>
        <w:b/>
        <w:noProof/>
      </w:rPr>
      <w:t>1</w:t>
    </w:r>
    <w:r w:rsidRPr="00635DA9">
      <w:rPr>
        <w:rFonts w:ascii="Arial" w:hAnsi="Arial" w:cs="Arial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758E" w14:textId="77777777" w:rsidR="0040044D" w:rsidRDefault="00400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074B9" w14:textId="77777777" w:rsidR="0087640C" w:rsidRDefault="0087640C" w:rsidP="00DB5FA7">
      <w:pPr>
        <w:spacing w:after="0" w:line="240" w:lineRule="auto"/>
      </w:pPr>
      <w:r>
        <w:separator/>
      </w:r>
    </w:p>
  </w:footnote>
  <w:footnote w:type="continuationSeparator" w:id="0">
    <w:p w14:paraId="208586FC" w14:textId="77777777" w:rsidR="0087640C" w:rsidRDefault="0087640C" w:rsidP="00DB5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B9F7" w14:textId="77777777" w:rsidR="0040044D" w:rsidRDefault="00400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5097" w14:textId="77777777" w:rsidR="00B31D64" w:rsidRPr="00404962" w:rsidRDefault="0091724C" w:rsidP="007E7D9A">
    <w:pPr>
      <w:pStyle w:val="Header"/>
      <w:tabs>
        <w:tab w:val="clear" w:pos="4680"/>
        <w:tab w:val="center" w:pos="4230"/>
      </w:tabs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62336" behindDoc="1" locked="0" layoutInCell="1" allowOverlap="1" wp14:anchorId="212B3DE5" wp14:editId="12F22EDE">
          <wp:simplePos x="0" y="0"/>
          <wp:positionH relativeFrom="column">
            <wp:posOffset>-308610</wp:posOffset>
          </wp:positionH>
          <wp:positionV relativeFrom="paragraph">
            <wp:posOffset>7620</wp:posOffset>
          </wp:positionV>
          <wp:extent cx="1778000" cy="519430"/>
          <wp:effectExtent l="0" t="0" r="0" b="0"/>
          <wp:wrapTight wrapText="bothSides">
            <wp:wrapPolygon edited="0">
              <wp:start x="0" y="0"/>
              <wp:lineTo x="0" y="20597"/>
              <wp:lineTo x="21291" y="20597"/>
              <wp:lineTo x="21291" y="0"/>
              <wp:lineTo x="0" y="0"/>
            </wp:wrapPolygon>
          </wp:wrapTight>
          <wp:docPr id="867260357" name="Picture 4" descr="A picture containing text, font, white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260357" name="Picture 4" descr="A picture containing text, font, white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0" cy="519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50AE">
      <w:rPr>
        <w:rFonts w:ascii="Arial" w:hAnsi="Arial" w:cs="Arial"/>
        <w:b/>
        <w:sz w:val="36"/>
        <w:szCs w:val="36"/>
      </w:rPr>
      <w:t xml:space="preserve">Airborne Sample Analysis </w:t>
    </w:r>
    <w:r w:rsidR="00B31D64" w:rsidRPr="00404962">
      <w:rPr>
        <w:rFonts w:ascii="Arial" w:hAnsi="Arial" w:cs="Arial"/>
        <w:b/>
        <w:sz w:val="36"/>
        <w:szCs w:val="36"/>
      </w:rPr>
      <w:t xml:space="preserve">Request </w:t>
    </w:r>
    <w:r w:rsidR="007E7D9A">
      <w:rPr>
        <w:rFonts w:ascii="Arial" w:hAnsi="Arial" w:cs="Arial"/>
        <w:b/>
        <w:sz w:val="36"/>
        <w:szCs w:val="36"/>
      </w:rPr>
      <w:t>F</w:t>
    </w:r>
    <w:r w:rsidR="00B31D64" w:rsidRPr="00404962">
      <w:rPr>
        <w:rFonts w:ascii="Arial" w:hAnsi="Arial" w:cs="Arial"/>
        <w:b/>
        <w:sz w:val="36"/>
        <w:szCs w:val="36"/>
      </w:rPr>
      <w:t>orm</w:t>
    </w:r>
  </w:p>
  <w:tbl>
    <w:tblPr>
      <w:tblStyle w:val="TableGrid"/>
      <w:tblW w:w="10710" w:type="dxa"/>
      <w:tblInd w:w="-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20"/>
      <w:gridCol w:w="3888"/>
      <w:gridCol w:w="2079"/>
      <w:gridCol w:w="3123"/>
    </w:tblGrid>
    <w:tr w:rsidR="00B31D64" w:rsidRPr="00DA28F5" w14:paraId="3DFAD17B" w14:textId="77777777" w:rsidTr="00DA28F5">
      <w:trPr>
        <w:cantSplit/>
      </w:trPr>
      <w:tc>
        <w:tcPr>
          <w:tcW w:w="1620" w:type="dxa"/>
        </w:tcPr>
        <w:p w14:paraId="56907244" w14:textId="77777777" w:rsidR="007E7D9A" w:rsidRPr="00DA28F5" w:rsidRDefault="007E7D9A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</w:p>
        <w:p w14:paraId="7E7C8A7E" w14:textId="77777777" w:rsidR="00B31D64" w:rsidRPr="00DA28F5" w:rsidRDefault="00B31D64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Date:</w:t>
          </w:r>
        </w:p>
      </w:tc>
      <w:tc>
        <w:tcPr>
          <w:tcW w:w="3888" w:type="dxa"/>
          <w:tcBorders>
            <w:bottom w:val="single" w:sz="4" w:space="0" w:color="auto"/>
          </w:tcBorders>
          <w:vAlign w:val="bottom"/>
        </w:tcPr>
        <w:p w14:paraId="0ADA0447" w14:textId="18652B56" w:rsidR="00B31D64" w:rsidRPr="00DA28F5" w:rsidRDefault="002E75FD" w:rsidP="006015E3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0" w:name="Date"/>
          <w:bookmarkEnd w:id="0"/>
          <w:r w:rsidRPr="00DA28F5">
            <w:rPr>
              <w:rFonts w:ascii="Arial" w:hAnsi="Arial" w:cs="Arial"/>
              <w:sz w:val="20"/>
              <w:szCs w:val="20"/>
            </w:rPr>
            <w:t>{date}</w:t>
          </w:r>
        </w:p>
      </w:tc>
      <w:tc>
        <w:tcPr>
          <w:tcW w:w="2079" w:type="dxa"/>
        </w:tcPr>
        <w:p w14:paraId="68E2DF0C" w14:textId="77777777" w:rsidR="007E7D9A" w:rsidRPr="00DA28F5" w:rsidRDefault="007E7D9A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</w:p>
        <w:p w14:paraId="6293C598" w14:textId="0E836700" w:rsidR="00B31D64" w:rsidRPr="00DA28F5" w:rsidRDefault="008365CB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Project Number</w:t>
          </w:r>
          <w:r w:rsidR="00B31D64" w:rsidRPr="00DA28F5">
            <w:rPr>
              <w:rFonts w:ascii="Arial" w:hAnsi="Arial" w:cs="Arial"/>
              <w:sz w:val="20"/>
              <w:szCs w:val="20"/>
            </w:rPr>
            <w:t>:</w:t>
          </w:r>
        </w:p>
      </w:tc>
      <w:tc>
        <w:tcPr>
          <w:tcW w:w="3123" w:type="dxa"/>
          <w:tcBorders>
            <w:bottom w:val="single" w:sz="4" w:space="0" w:color="auto"/>
          </w:tcBorders>
          <w:vAlign w:val="bottom"/>
        </w:tcPr>
        <w:p w14:paraId="5A104A2F" w14:textId="08B56A4E" w:rsidR="00B31D64" w:rsidRPr="00DA28F5" w:rsidRDefault="002E75FD" w:rsidP="00776807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" w:name="HMSRepresentative"/>
          <w:bookmarkEnd w:id="1"/>
          <w:r w:rsidRPr="00DA28F5">
            <w:rPr>
              <w:rFonts w:ascii="Arial" w:hAnsi="Arial" w:cs="Arial"/>
              <w:sz w:val="20"/>
              <w:szCs w:val="20"/>
            </w:rPr>
            <w:t>{projectNumber}</w:t>
          </w:r>
        </w:p>
      </w:tc>
    </w:tr>
    <w:tr w:rsidR="00B31D64" w:rsidRPr="00DA28F5" w14:paraId="65F8CD72" w14:textId="77777777" w:rsidTr="00DA28F5">
      <w:trPr>
        <w:cantSplit/>
      </w:trPr>
      <w:tc>
        <w:tcPr>
          <w:tcW w:w="1620" w:type="dxa"/>
        </w:tcPr>
        <w:p w14:paraId="5A431E72" w14:textId="77777777" w:rsidR="00B31D64" w:rsidRPr="00DA28F5" w:rsidRDefault="00B31D64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 xml:space="preserve">Collected </w:t>
          </w:r>
          <w:r w:rsidR="00404962" w:rsidRPr="00DA28F5">
            <w:rPr>
              <w:rFonts w:ascii="Arial" w:hAnsi="Arial" w:cs="Arial"/>
              <w:sz w:val="20"/>
              <w:szCs w:val="20"/>
            </w:rPr>
            <w:t>by</w:t>
          </w:r>
          <w:r w:rsidRPr="00DA28F5">
            <w:rPr>
              <w:rFonts w:ascii="Arial" w:hAnsi="Arial" w:cs="Arial"/>
              <w:sz w:val="20"/>
              <w:szCs w:val="20"/>
            </w:rPr>
            <w:t>:</w:t>
          </w:r>
        </w:p>
      </w:tc>
      <w:tc>
        <w:tcPr>
          <w:tcW w:w="3888" w:type="dxa"/>
          <w:tcBorders>
            <w:top w:val="single" w:sz="4" w:space="0" w:color="auto"/>
            <w:bottom w:val="single" w:sz="4" w:space="0" w:color="auto"/>
          </w:tcBorders>
        </w:tcPr>
        <w:p w14:paraId="5BF3CF2F" w14:textId="79420E3B" w:rsidR="00B31D64" w:rsidRPr="00DA28F5" w:rsidRDefault="008365CB" w:rsidP="00C2469C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2" w:name="CollectedBy"/>
          <w:bookmarkEnd w:id="2"/>
          <w:r w:rsidRPr="00DA28F5">
            <w:rPr>
              <w:rFonts w:ascii="Arial" w:hAnsi="Arial" w:cs="Arial"/>
              <w:sz w:val="20"/>
              <w:szCs w:val="20"/>
            </w:rPr>
            <w:t>{inspectorName}</w:t>
          </w:r>
        </w:p>
      </w:tc>
      <w:tc>
        <w:tcPr>
          <w:tcW w:w="2079" w:type="dxa"/>
        </w:tcPr>
        <w:p w14:paraId="33601AC3" w14:textId="77777777" w:rsidR="00B31D64" w:rsidRPr="00DA28F5" w:rsidRDefault="00B31D64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Bill:</w:t>
          </w:r>
        </w:p>
      </w:tc>
      <w:tc>
        <w:tcPr>
          <w:tcW w:w="3123" w:type="dxa"/>
          <w:tcBorders>
            <w:top w:val="single" w:sz="4" w:space="0" w:color="auto"/>
            <w:bottom w:val="single" w:sz="4" w:space="0" w:color="auto"/>
          </w:tcBorders>
        </w:tcPr>
        <w:p w14:paraId="08EF78C5" w14:textId="6A341769" w:rsidR="00B31D64" w:rsidRPr="00DA28F5" w:rsidRDefault="008365CB" w:rsidP="00FF5CFE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3" w:name="BillNum"/>
          <w:bookmarkEnd w:id="3"/>
          <w:r w:rsidRPr="00DA28F5">
            <w:rPr>
              <w:rFonts w:ascii="Arial" w:hAnsi="Arial" w:cs="Arial"/>
              <w:sz w:val="20"/>
              <w:szCs w:val="20"/>
            </w:rPr>
            <w:t>{</w:t>
          </w:r>
          <w:r w:rsidR="002E75FD" w:rsidRPr="00DA28F5">
            <w:rPr>
              <w:rFonts w:ascii="Arial" w:hAnsi="Arial" w:cs="Arial"/>
              <w:sz w:val="20"/>
              <w:szCs w:val="20"/>
            </w:rPr>
            <w:t>labNumber</w:t>
          </w:r>
          <w:r w:rsidR="00DA1477" w:rsidRPr="00DA28F5">
            <w:rPr>
              <w:rFonts w:ascii="Arial" w:hAnsi="Arial" w:cs="Arial"/>
              <w:sz w:val="20"/>
              <w:szCs w:val="20"/>
            </w:rPr>
            <w:t>}</w:t>
          </w:r>
        </w:p>
      </w:tc>
    </w:tr>
    <w:tr w:rsidR="00B31D64" w:rsidRPr="00DA28F5" w14:paraId="4B8704AE" w14:textId="77777777" w:rsidTr="00DA28F5">
      <w:trPr>
        <w:cantSplit/>
      </w:trPr>
      <w:tc>
        <w:tcPr>
          <w:tcW w:w="1620" w:type="dxa"/>
        </w:tcPr>
        <w:p w14:paraId="14EE6AE1" w14:textId="77777777" w:rsidR="00B31D64" w:rsidRPr="00DA28F5" w:rsidRDefault="00B31D64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Date Collected:</w:t>
          </w:r>
        </w:p>
      </w:tc>
      <w:tc>
        <w:tcPr>
          <w:tcW w:w="3888" w:type="dxa"/>
          <w:tcBorders>
            <w:top w:val="single" w:sz="4" w:space="0" w:color="auto"/>
            <w:bottom w:val="single" w:sz="4" w:space="0" w:color="auto"/>
          </w:tcBorders>
        </w:tcPr>
        <w:p w14:paraId="1986F2C3" w14:textId="50360D3B" w:rsidR="00B31D64" w:rsidRPr="00DA28F5" w:rsidRDefault="002E75FD" w:rsidP="00C2469C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4" w:name="DateCollected"/>
          <w:bookmarkEnd w:id="4"/>
          <w:r w:rsidRPr="00DA28F5">
            <w:rPr>
              <w:rFonts w:ascii="Arial" w:hAnsi="Arial" w:cs="Arial"/>
              <w:sz w:val="20"/>
              <w:szCs w:val="20"/>
            </w:rPr>
            <w:t>{datesCollected}</w:t>
          </w:r>
        </w:p>
      </w:tc>
      <w:tc>
        <w:tcPr>
          <w:tcW w:w="2079" w:type="dxa"/>
        </w:tcPr>
        <w:p w14:paraId="691BDF14" w14:textId="77777777" w:rsidR="00B31D64" w:rsidRPr="00DA28F5" w:rsidRDefault="00B31D64" w:rsidP="00C2469C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Type of Analysis:</w:t>
          </w:r>
        </w:p>
      </w:tc>
      <w:tc>
        <w:tcPr>
          <w:tcW w:w="3123" w:type="dxa"/>
          <w:tcBorders>
            <w:top w:val="single" w:sz="4" w:space="0" w:color="auto"/>
            <w:bottom w:val="single" w:sz="4" w:space="0" w:color="auto"/>
          </w:tcBorders>
        </w:tcPr>
        <w:p w14:paraId="6D4A03F7" w14:textId="3EB58987" w:rsidR="00B31D64" w:rsidRPr="00DA28F5" w:rsidRDefault="008365CB" w:rsidP="00D01F06">
          <w:pPr>
            <w:pStyle w:val="Header"/>
            <w:tabs>
              <w:tab w:val="clear" w:pos="4680"/>
              <w:tab w:val="clear" w:pos="9360"/>
              <w:tab w:val="left" w:pos="946"/>
            </w:tabs>
            <w:rPr>
              <w:rFonts w:ascii="Arial" w:hAnsi="Arial" w:cs="Arial"/>
              <w:sz w:val="20"/>
              <w:szCs w:val="20"/>
            </w:rPr>
          </w:pPr>
          <w:bookmarkStart w:id="5" w:name="Project"/>
          <w:bookmarkStart w:id="6" w:name="TypeAnalysis"/>
          <w:bookmarkEnd w:id="5"/>
          <w:bookmarkEnd w:id="6"/>
          <w:r w:rsidRPr="00DA28F5">
            <w:rPr>
              <w:rFonts w:ascii="Arial" w:hAnsi="Arial" w:cs="Arial"/>
              <w:sz w:val="20"/>
              <w:szCs w:val="20"/>
            </w:rPr>
            <w:t>{analysisType}</w:t>
          </w:r>
        </w:p>
      </w:tc>
    </w:tr>
    <w:tr w:rsidR="009917FF" w:rsidRPr="00DA28F5" w14:paraId="0D4777CB" w14:textId="77777777" w:rsidTr="00DA28F5">
      <w:trPr>
        <w:cantSplit/>
      </w:trPr>
      <w:tc>
        <w:tcPr>
          <w:tcW w:w="1620" w:type="dxa"/>
        </w:tcPr>
        <w:p w14:paraId="15CB5B0F" w14:textId="77777777" w:rsidR="009917FF" w:rsidRPr="00DA28F5" w:rsidRDefault="009917FF" w:rsidP="009917FF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Laboratory:</w:t>
          </w:r>
        </w:p>
      </w:tc>
      <w:tc>
        <w:tcPr>
          <w:tcW w:w="3888" w:type="dxa"/>
          <w:tcBorders>
            <w:top w:val="single" w:sz="4" w:space="0" w:color="auto"/>
            <w:bottom w:val="single" w:sz="4" w:space="0" w:color="auto"/>
          </w:tcBorders>
        </w:tcPr>
        <w:p w14:paraId="35710BBE" w14:textId="3A6BDDF5" w:rsidR="009917FF" w:rsidRPr="00DA28F5" w:rsidRDefault="002E75FD" w:rsidP="009917FF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7" w:name="Laboratory"/>
          <w:bookmarkEnd w:id="7"/>
          <w:r w:rsidRPr="00DA28F5">
            <w:rPr>
              <w:rFonts w:ascii="Arial" w:hAnsi="Arial" w:cs="Arial"/>
              <w:sz w:val="20"/>
              <w:szCs w:val="20"/>
            </w:rPr>
            <w:t>{lab}</w:t>
          </w:r>
        </w:p>
      </w:tc>
      <w:tc>
        <w:tcPr>
          <w:tcW w:w="2079" w:type="dxa"/>
        </w:tcPr>
        <w:p w14:paraId="4CDC41D4" w14:textId="77777777" w:rsidR="009917FF" w:rsidRPr="00DA28F5" w:rsidRDefault="009917FF" w:rsidP="009917FF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Turn Around Time:</w:t>
          </w:r>
        </w:p>
      </w:tc>
      <w:tc>
        <w:tcPr>
          <w:tcW w:w="3123" w:type="dxa"/>
          <w:tcBorders>
            <w:top w:val="single" w:sz="4" w:space="0" w:color="auto"/>
            <w:bottom w:val="single" w:sz="4" w:space="0" w:color="auto"/>
          </w:tcBorders>
        </w:tcPr>
        <w:p w14:paraId="38D638A2" w14:textId="4601E716" w:rsidR="009917FF" w:rsidRPr="00DA28F5" w:rsidRDefault="008365CB" w:rsidP="009917FF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8" w:name="TurnAroundTime"/>
          <w:bookmarkEnd w:id="8"/>
          <w:r w:rsidRPr="00DA28F5">
            <w:rPr>
              <w:rFonts w:ascii="Arial" w:hAnsi="Arial" w:cs="Arial"/>
              <w:sz w:val="20"/>
              <w:szCs w:val="20"/>
            </w:rPr>
            <w:t>{turnAroundTime}</w:t>
          </w:r>
        </w:p>
      </w:tc>
    </w:tr>
    <w:tr w:rsidR="009917FF" w:rsidRPr="00DA28F5" w14:paraId="39AB89FE" w14:textId="77777777" w:rsidTr="00DA28F5">
      <w:trPr>
        <w:cantSplit/>
      </w:trPr>
      <w:tc>
        <w:tcPr>
          <w:tcW w:w="1620" w:type="dxa"/>
        </w:tcPr>
        <w:p w14:paraId="09CB7187" w14:textId="77777777" w:rsidR="009917FF" w:rsidRPr="00DA28F5" w:rsidRDefault="009917FF" w:rsidP="009917FF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888" w:type="dxa"/>
          <w:tcBorders>
            <w:top w:val="single" w:sz="4" w:space="0" w:color="auto"/>
          </w:tcBorders>
        </w:tcPr>
        <w:p w14:paraId="5CCF0628" w14:textId="77777777" w:rsidR="009917FF" w:rsidRPr="00DA28F5" w:rsidRDefault="009917FF" w:rsidP="009917FF">
          <w:pPr>
            <w:pStyle w:val="Head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079" w:type="dxa"/>
        </w:tcPr>
        <w:p w14:paraId="0D2C1CA1" w14:textId="77777777" w:rsidR="009917FF" w:rsidRPr="00DA28F5" w:rsidRDefault="009917FF" w:rsidP="009917FF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23" w:type="dxa"/>
          <w:tcBorders>
            <w:top w:val="single" w:sz="4" w:space="0" w:color="auto"/>
          </w:tcBorders>
        </w:tcPr>
        <w:p w14:paraId="7052F5C5" w14:textId="77777777" w:rsidR="009917FF" w:rsidRPr="00DA28F5" w:rsidRDefault="009917FF" w:rsidP="009917FF">
          <w:pPr>
            <w:pStyle w:val="Header"/>
            <w:rPr>
              <w:rFonts w:ascii="Arial" w:hAnsi="Arial" w:cs="Arial"/>
              <w:sz w:val="20"/>
              <w:szCs w:val="20"/>
            </w:rPr>
          </w:pPr>
        </w:p>
      </w:tc>
    </w:tr>
    <w:tr w:rsidR="009917FF" w:rsidRPr="00DA28F5" w14:paraId="68B50DF0" w14:textId="77777777" w:rsidTr="00DA28F5">
      <w:trPr>
        <w:cantSplit/>
      </w:trPr>
      <w:tc>
        <w:tcPr>
          <w:tcW w:w="1620" w:type="dxa"/>
        </w:tcPr>
        <w:p w14:paraId="0F5365CE" w14:textId="77777777" w:rsidR="009917FF" w:rsidRPr="00DA28F5" w:rsidRDefault="009917FF" w:rsidP="009917FF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Job Site:</w:t>
          </w:r>
        </w:p>
      </w:tc>
      <w:tc>
        <w:tcPr>
          <w:tcW w:w="909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0D75511A" w14:textId="0FC8C765" w:rsidR="009917FF" w:rsidRPr="00DA28F5" w:rsidRDefault="002E75FD" w:rsidP="009917FF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9" w:name="Site"/>
          <w:bookmarkEnd w:id="9"/>
          <w:r w:rsidRPr="00DA28F5">
            <w:rPr>
              <w:rFonts w:ascii="Arial" w:hAnsi="Arial" w:cs="Arial"/>
              <w:sz w:val="20"/>
              <w:szCs w:val="20"/>
            </w:rPr>
            <w:t>{siteName}</w:t>
          </w:r>
        </w:p>
      </w:tc>
    </w:tr>
    <w:tr w:rsidR="009917FF" w:rsidRPr="00DA28F5" w14:paraId="20C03EE8" w14:textId="77777777" w:rsidTr="00DA28F5">
      <w:trPr>
        <w:cantSplit/>
      </w:trPr>
      <w:tc>
        <w:tcPr>
          <w:tcW w:w="1620" w:type="dxa"/>
        </w:tcPr>
        <w:p w14:paraId="04E49293" w14:textId="77777777" w:rsidR="009917FF" w:rsidRPr="00DA28F5" w:rsidRDefault="009917FF" w:rsidP="009917FF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Special Instructions:</w:t>
          </w:r>
        </w:p>
      </w:tc>
      <w:tc>
        <w:tcPr>
          <w:tcW w:w="9090" w:type="dxa"/>
          <w:gridSpan w:val="3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D7B179" w14:textId="5B4494AD" w:rsidR="009917FF" w:rsidRPr="00DA28F5" w:rsidRDefault="002E75FD" w:rsidP="009917FF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>{spectialInstructions}</w:t>
          </w:r>
        </w:p>
      </w:tc>
    </w:tr>
    <w:tr w:rsidR="009917FF" w:rsidRPr="00DA28F5" w14:paraId="0F98ACD3" w14:textId="77777777" w:rsidTr="00DA28F5">
      <w:trPr>
        <w:cantSplit/>
      </w:trPr>
      <w:tc>
        <w:tcPr>
          <w:tcW w:w="1620" w:type="dxa"/>
        </w:tcPr>
        <w:p w14:paraId="0A3A1CDB" w14:textId="77777777" w:rsidR="009917FF" w:rsidRPr="00DA28F5" w:rsidRDefault="00551AE1" w:rsidP="009917FF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r w:rsidRPr="00DA28F5">
            <w:rPr>
              <w:rFonts w:ascii="Arial" w:hAnsi="Arial" w:cs="Arial"/>
              <w:sz w:val="20"/>
              <w:szCs w:val="20"/>
            </w:rPr>
            <w:t xml:space="preserve">Send </w:t>
          </w:r>
          <w:r w:rsidR="009917FF" w:rsidRPr="00DA28F5">
            <w:rPr>
              <w:rFonts w:ascii="Arial" w:hAnsi="Arial" w:cs="Arial"/>
              <w:sz w:val="20"/>
              <w:szCs w:val="20"/>
            </w:rPr>
            <w:t>Results:</w:t>
          </w:r>
        </w:p>
      </w:tc>
      <w:tc>
        <w:tcPr>
          <w:tcW w:w="909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7271B77A" w14:textId="6D604B46" w:rsidR="009917FF" w:rsidRPr="00DA28F5" w:rsidRDefault="002E75FD" w:rsidP="009917FF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email"/>
          <w:bookmarkEnd w:id="10"/>
          <w:r w:rsidRPr="00DA28F5">
            <w:rPr>
              <w:rFonts w:ascii="Arial" w:hAnsi="Arial" w:cs="Arial"/>
              <w:sz w:val="20"/>
              <w:szCs w:val="20"/>
            </w:rPr>
            <w:t>{inspectorEmail}</w:t>
          </w:r>
        </w:p>
      </w:tc>
    </w:tr>
  </w:tbl>
  <w:p w14:paraId="6F2AC489" w14:textId="77777777" w:rsidR="00B31D64" w:rsidRPr="00DA28F5" w:rsidRDefault="00B31D64" w:rsidP="00D01F06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2600" w14:textId="77777777" w:rsidR="0040044D" w:rsidRDefault="004004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CB"/>
    <w:rsid w:val="0007784D"/>
    <w:rsid w:val="00081A2F"/>
    <w:rsid w:val="000827C1"/>
    <w:rsid w:val="000D5B08"/>
    <w:rsid w:val="00115006"/>
    <w:rsid w:val="0012539E"/>
    <w:rsid w:val="00181019"/>
    <w:rsid w:val="001F08FF"/>
    <w:rsid w:val="001F1477"/>
    <w:rsid w:val="0020781A"/>
    <w:rsid w:val="00274392"/>
    <w:rsid w:val="002D5231"/>
    <w:rsid w:val="002E75FD"/>
    <w:rsid w:val="00322731"/>
    <w:rsid w:val="0032359D"/>
    <w:rsid w:val="00353991"/>
    <w:rsid w:val="00373AA8"/>
    <w:rsid w:val="0037535F"/>
    <w:rsid w:val="003B1FA3"/>
    <w:rsid w:val="003F24E0"/>
    <w:rsid w:val="00400162"/>
    <w:rsid w:val="0040044D"/>
    <w:rsid w:val="00404962"/>
    <w:rsid w:val="00432380"/>
    <w:rsid w:val="004C1642"/>
    <w:rsid w:val="00551AE1"/>
    <w:rsid w:val="005F0A52"/>
    <w:rsid w:val="005F43D7"/>
    <w:rsid w:val="006015E3"/>
    <w:rsid w:val="00632DAB"/>
    <w:rsid w:val="00635DA9"/>
    <w:rsid w:val="00697B60"/>
    <w:rsid w:val="006C2FA9"/>
    <w:rsid w:val="006C719E"/>
    <w:rsid w:val="006C73F2"/>
    <w:rsid w:val="006E522E"/>
    <w:rsid w:val="00770C81"/>
    <w:rsid w:val="0077668C"/>
    <w:rsid w:val="00776807"/>
    <w:rsid w:val="00782382"/>
    <w:rsid w:val="0078748A"/>
    <w:rsid w:val="007C22F6"/>
    <w:rsid w:val="007C372E"/>
    <w:rsid w:val="007C5E85"/>
    <w:rsid w:val="007E7D9A"/>
    <w:rsid w:val="008365CB"/>
    <w:rsid w:val="008650AE"/>
    <w:rsid w:val="0087640C"/>
    <w:rsid w:val="00895FA9"/>
    <w:rsid w:val="008A0F5B"/>
    <w:rsid w:val="008E341B"/>
    <w:rsid w:val="0091724C"/>
    <w:rsid w:val="009917FF"/>
    <w:rsid w:val="00AF693C"/>
    <w:rsid w:val="00B31D64"/>
    <w:rsid w:val="00B35051"/>
    <w:rsid w:val="00B76456"/>
    <w:rsid w:val="00BA7853"/>
    <w:rsid w:val="00C06138"/>
    <w:rsid w:val="00C157F2"/>
    <w:rsid w:val="00C2094B"/>
    <w:rsid w:val="00C2469C"/>
    <w:rsid w:val="00C3181B"/>
    <w:rsid w:val="00C5442B"/>
    <w:rsid w:val="00CF53A8"/>
    <w:rsid w:val="00D008BB"/>
    <w:rsid w:val="00D01F06"/>
    <w:rsid w:val="00D12BC7"/>
    <w:rsid w:val="00D7104E"/>
    <w:rsid w:val="00D85BE2"/>
    <w:rsid w:val="00DA1477"/>
    <w:rsid w:val="00DA28F5"/>
    <w:rsid w:val="00DB5FA7"/>
    <w:rsid w:val="00E1410B"/>
    <w:rsid w:val="00E26B6D"/>
    <w:rsid w:val="00E66F70"/>
    <w:rsid w:val="00E70692"/>
    <w:rsid w:val="00EA001E"/>
    <w:rsid w:val="00F60D6E"/>
    <w:rsid w:val="00F85A80"/>
    <w:rsid w:val="00FE4C4F"/>
    <w:rsid w:val="00FF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D4563"/>
  <w15:docId w15:val="{1C5A89FB-C4F6-4F88-8E7E-4A71138E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FA7"/>
  </w:style>
  <w:style w:type="paragraph" w:styleId="Footer">
    <w:name w:val="footer"/>
    <w:basedOn w:val="Normal"/>
    <w:link w:val="FooterChar"/>
    <w:uiPriority w:val="99"/>
    <w:unhideWhenUsed/>
    <w:rsid w:val="00DB5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FA7"/>
  </w:style>
  <w:style w:type="paragraph" w:styleId="BalloonText">
    <w:name w:val="Balloon Text"/>
    <w:basedOn w:val="Normal"/>
    <w:link w:val="BalloonTextChar"/>
    <w:uiPriority w:val="99"/>
    <w:semiHidden/>
    <w:unhideWhenUsed/>
    <w:rsid w:val="00DB5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F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5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781A"/>
    <w:rPr>
      <w:color w:val="808080"/>
    </w:rPr>
  </w:style>
  <w:style w:type="table" w:styleId="LightShading">
    <w:name w:val="Light Shading"/>
    <w:basedOn w:val="TableNormal"/>
    <w:uiPriority w:val="60"/>
    <w:rsid w:val="006015E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dTable1Light">
    <w:name w:val="Grid Table 1 Light"/>
    <w:basedOn w:val="TableNormal"/>
    <w:uiPriority w:val="46"/>
    <w:rsid w:val="001F08F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1F08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F08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F08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1F08F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.quintero\Downloads\mattrack-app\misc\Templates\Air%20Sample%20CO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52C04-A387-4B11-847E-696F47F1A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Air Sample COC.dotx</Template>
  <TotalTime>54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Hazard Management Services, Inc.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fernando.quintero</dc:creator>
  <cp:lastModifiedBy>Fernando Quintero</cp:lastModifiedBy>
  <cp:revision>10</cp:revision>
  <dcterms:created xsi:type="dcterms:W3CDTF">2026-01-03T03:47:00Z</dcterms:created>
  <dcterms:modified xsi:type="dcterms:W3CDTF">2026-02-16T17:28:00Z</dcterms:modified>
</cp:coreProperties>
</file>