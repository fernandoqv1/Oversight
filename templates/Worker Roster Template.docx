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03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288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1080"/>
        <w:gridCol w:w="540"/>
        <w:gridCol w:w="990"/>
        <w:gridCol w:w="1080"/>
        <w:gridCol w:w="1080"/>
        <w:gridCol w:w="1080"/>
      </w:tblGrid>
      <w:tr w:rsidR="006A15A8" w:rsidRPr="00842995" w14:paraId="0C548B19" w14:textId="77777777" w:rsidTr="001262F1">
        <w:trPr>
          <w:trHeight w:val="674"/>
          <w:tblHeader/>
        </w:trPr>
        <w:tc>
          <w:tcPr>
            <w:tcW w:w="28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A6DC1" w14:textId="77777777" w:rsidR="006A15A8" w:rsidRPr="00842995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2995">
              <w:rPr>
                <w:rFonts w:ascii="Arial" w:hAnsi="Arial" w:cs="Arial"/>
                <w:b/>
                <w:sz w:val="16"/>
                <w:szCs w:val="16"/>
              </w:rPr>
              <w:t>Worker Name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A16C97" w14:textId="2B0F7EDA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Date1"/>
            <w:bookmarkEnd w:id="0"/>
            <w:r w:rsidRPr="006A15A8">
              <w:rPr>
                <w:rFonts w:ascii="Arial" w:hAnsi="Arial" w:cs="Arial"/>
                <w:b/>
                <w:sz w:val="16"/>
                <w:szCs w:val="16"/>
              </w:rPr>
              <w:t>{date1}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CFB0C7" w14:textId="6A2EC4A5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{date2}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BD868E" w14:textId="3275B720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{date3}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FBB45" w14:textId="1AA2140A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{date4}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203411" w14:textId="0B917F2A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{date5}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A162B" w14:textId="01DD30D4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{date6}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1269E" w14:textId="2803D202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{date7}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361AD" w14:textId="4C218D29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{date8}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7015D" w14:textId="00EEFC14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{date9}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C2C9F" w14:textId="6B492E1B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{date10}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88F73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Asbestos</w:t>
            </w:r>
          </w:p>
          <w:p w14:paraId="67E417C0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Training</w:t>
            </w:r>
          </w:p>
          <w:p w14:paraId="34700D06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Expires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064B6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S/W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14898A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Asbestos</w:t>
            </w:r>
          </w:p>
          <w:p w14:paraId="21ED2A6F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Medical</w:t>
            </w:r>
          </w:p>
          <w:p w14:paraId="228199C0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Expires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421C8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Respirator</w:t>
            </w:r>
          </w:p>
          <w:p w14:paraId="10C0D6FE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Fit Test</w:t>
            </w:r>
          </w:p>
          <w:p w14:paraId="51047FE0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Expires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AA97A8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Lead Training</w:t>
            </w:r>
          </w:p>
          <w:p w14:paraId="0F88D55C" w14:textId="77777777" w:rsidR="006A15A8" w:rsidRPr="006A15A8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15A8">
              <w:rPr>
                <w:rFonts w:ascii="Arial" w:hAnsi="Arial" w:cs="Arial"/>
                <w:b/>
                <w:sz w:val="16"/>
                <w:szCs w:val="16"/>
              </w:rPr>
              <w:t>Expires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6DEF49" w14:textId="77777777" w:rsidR="006A15A8" w:rsidRPr="00842995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2995">
              <w:rPr>
                <w:rFonts w:ascii="Arial" w:hAnsi="Arial" w:cs="Arial"/>
                <w:b/>
                <w:sz w:val="16"/>
                <w:szCs w:val="16"/>
              </w:rPr>
              <w:t>Lead Medical</w:t>
            </w:r>
          </w:p>
          <w:p w14:paraId="0781743A" w14:textId="77777777" w:rsidR="006A15A8" w:rsidRPr="00842995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2995">
              <w:rPr>
                <w:rFonts w:ascii="Arial" w:hAnsi="Arial" w:cs="Arial"/>
                <w:b/>
                <w:sz w:val="16"/>
                <w:szCs w:val="16"/>
              </w:rPr>
              <w:t>Expires</w:t>
            </w:r>
          </w:p>
        </w:tc>
      </w:tr>
      <w:tr w:rsidR="006A15A8" w:rsidRPr="00842995" w14:paraId="39D56CF8" w14:textId="77777777" w:rsidTr="00784010">
        <w:trPr>
          <w:trHeight w:hRule="exact" w:val="433"/>
        </w:trPr>
        <w:tc>
          <w:tcPr>
            <w:tcW w:w="2880" w:type="dxa"/>
            <w:shd w:val="clear" w:color="auto" w:fill="FFFFFF" w:themeFill="background1"/>
            <w:vAlign w:val="center"/>
          </w:tcPr>
          <w:p w14:paraId="2268F023" w14:textId="4BA85A85" w:rsidR="006A15A8" w:rsidRPr="00FE61E4" w:rsidRDefault="006A15A8" w:rsidP="006A15A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sz w:val="16"/>
                <w:szCs w:val="16"/>
              </w:rPr>
              <w:t>{#</w:t>
            </w:r>
            <w:proofErr w:type="gramStart"/>
            <w:r w:rsidRPr="00FE61E4">
              <w:rPr>
                <w:rFonts w:ascii="Arial" w:hAnsi="Arial" w:cs="Arial"/>
                <w:b/>
                <w:sz w:val="16"/>
                <w:szCs w:val="16"/>
              </w:rPr>
              <w:t>roster}{</w:t>
            </w:r>
            <w:proofErr w:type="gramEnd"/>
            <w:r w:rsidRPr="00FE61E4">
              <w:rPr>
                <w:rFonts w:ascii="Arial" w:hAnsi="Arial" w:cs="Arial"/>
                <w:b/>
                <w:sz w:val="16"/>
                <w:szCs w:val="16"/>
              </w:rPr>
              <w:t>workerName}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2ED12F14" w14:textId="06EB274F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sz w:val="16"/>
                <w:szCs w:val="16"/>
              </w:rPr>
              <w:t>{mark1}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2A07ED3B" w14:textId="0E09195D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{mark2}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0D24B78B" w14:textId="4B8CD424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{mark3}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54A2116F" w14:textId="1CA7DCB5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{mark4}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6883A32B" w14:textId="77445BFE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{mark5}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1D178C47" w14:textId="12145B00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{mark6}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2B6D4999" w14:textId="7210961D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{mark7}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1AAD4934" w14:textId="1C0B02CE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{mark8}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04DE0279" w14:textId="1632D9AB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{mark9}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5411805F" w14:textId="37D52168" w:rsidR="006A15A8" w:rsidRPr="00FE61E4" w:rsidRDefault="006A15A8" w:rsidP="006A15A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61E4">
              <w:rPr>
                <w:rFonts w:ascii="Arial" w:hAnsi="Arial" w:cs="Arial"/>
                <w:b/>
                <w:bCs/>
                <w:sz w:val="16"/>
                <w:szCs w:val="16"/>
              </w:rPr>
              <w:t>{mark10}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E76A0FE" w14:textId="7CD37B82" w:rsidR="006A15A8" w:rsidRPr="00FE61E4" w:rsidRDefault="006A15A8" w:rsidP="006A15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{</w:t>
            </w:r>
            <w:proofErr w:type="spellStart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aheraEx</w:t>
            </w:r>
            <w:r w:rsidR="00953488"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p</w:t>
            </w:r>
            <w:proofErr w:type="spellEnd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}</w:t>
            </w:r>
            <w:r w:rsid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 xml:space="preserve"> </w:t>
            </w:r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{</w:t>
            </w:r>
            <w:proofErr w:type="spellStart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aheraExpired</w:t>
            </w:r>
            <w:proofErr w:type="spellEnd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}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80AFA00" w14:textId="6147DB7D" w:rsidR="006A15A8" w:rsidRPr="00FE61E4" w:rsidRDefault="006A15A8" w:rsidP="006A15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{</w:t>
            </w:r>
            <w:proofErr w:type="spellStart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sOrW</w:t>
            </w:r>
            <w:proofErr w:type="spellEnd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}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825C804" w14:textId="5836178C" w:rsidR="006A15A8" w:rsidRPr="00FE61E4" w:rsidRDefault="006A15A8" w:rsidP="006A15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{</w:t>
            </w:r>
            <w:proofErr w:type="spellStart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medicalExp</w:t>
            </w:r>
            <w:proofErr w:type="spellEnd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}</w:t>
            </w:r>
            <w:r w:rsid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 xml:space="preserve"> </w:t>
            </w:r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{</w:t>
            </w:r>
            <w:proofErr w:type="spellStart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medicalExpired</w:t>
            </w:r>
            <w:proofErr w:type="spellEnd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}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C76F827" w14:textId="2E32304D" w:rsidR="006A15A8" w:rsidRPr="00FE61E4" w:rsidRDefault="006A15A8" w:rsidP="006A15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{</w:t>
            </w:r>
            <w:proofErr w:type="spellStart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respiratorExp</w:t>
            </w:r>
            <w:proofErr w:type="spellEnd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}</w:t>
            </w:r>
            <w:r w:rsid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 xml:space="preserve"> </w:t>
            </w:r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{</w:t>
            </w:r>
            <w:proofErr w:type="spellStart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respiratorExpired</w:t>
            </w:r>
            <w:proofErr w:type="spellEnd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}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B1ABA92" w14:textId="5673B6AA" w:rsidR="006A15A8" w:rsidRPr="00FE61E4" w:rsidRDefault="006A15A8" w:rsidP="006A15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{</w:t>
            </w:r>
            <w:proofErr w:type="spellStart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leadExp</w:t>
            </w:r>
            <w:proofErr w:type="spellEnd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}</w:t>
            </w:r>
            <w:r w:rsid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 xml:space="preserve"> </w:t>
            </w:r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{</w:t>
            </w:r>
            <w:proofErr w:type="spellStart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leadExpired</w:t>
            </w:r>
            <w:proofErr w:type="spellEnd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}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B745B09" w14:textId="415783B8" w:rsidR="006A15A8" w:rsidRPr="00FE61E4" w:rsidRDefault="006A15A8" w:rsidP="00953488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{</w:t>
            </w:r>
            <w:proofErr w:type="spellStart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leadMedEx</w:t>
            </w:r>
            <w:r w:rsidR="00953488"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p</w:t>
            </w:r>
            <w:proofErr w:type="spellEnd"/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}</w:t>
            </w:r>
            <w:r w:rsid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 xml:space="preserve"> </w:t>
            </w:r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{</w:t>
            </w:r>
            <w:proofErr w:type="spellStart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leadMedExpired</w:t>
            </w:r>
            <w:proofErr w:type="spellEnd"/>
            <w:r w:rsidR="00953488" w:rsidRP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>}</w:t>
            </w:r>
            <w:r w:rsidR="00FE61E4">
              <w:rPr>
                <w:rStyle w:val="HTMLCode"/>
                <w:rFonts w:ascii="Arial" w:eastAsiaTheme="minorHAnsi" w:hAnsi="Arial" w:cs="Arial"/>
                <w:color w:val="EE0000"/>
                <w:sz w:val="16"/>
                <w:szCs w:val="16"/>
              </w:rPr>
              <w:t xml:space="preserve"> </w:t>
            </w:r>
            <w:r w:rsidRPr="00FE61E4">
              <w:rPr>
                <w:rStyle w:val="HTMLCode"/>
                <w:rFonts w:ascii="Arial" w:eastAsiaTheme="minorHAnsi" w:hAnsi="Arial" w:cs="Arial"/>
                <w:sz w:val="16"/>
                <w:szCs w:val="16"/>
              </w:rPr>
              <w:t>{/roster}</w:t>
            </w:r>
          </w:p>
        </w:tc>
      </w:tr>
    </w:tbl>
    <w:p w14:paraId="672511AB" w14:textId="77777777" w:rsidR="00201CE7" w:rsidRDefault="00201CE7" w:rsidP="006618F4">
      <w:pPr>
        <w:rPr>
          <w:rFonts w:ascii="Arial" w:hAnsi="Arial" w:cs="Arial"/>
          <w:sz w:val="20"/>
          <w:szCs w:val="20"/>
        </w:rPr>
      </w:pPr>
    </w:p>
    <w:sectPr w:rsidR="00201CE7" w:rsidSect="00A7715D">
      <w:headerReference w:type="default" r:id="rId7"/>
      <w:pgSz w:w="15840" w:h="12240" w:orient="landscape"/>
      <w:pgMar w:top="1440" w:right="1440" w:bottom="720" w:left="1440" w:header="10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65B9" w14:textId="77777777" w:rsidR="007F255A" w:rsidRDefault="007F255A" w:rsidP="007D4D36">
      <w:pPr>
        <w:spacing w:after="0" w:line="240" w:lineRule="auto"/>
      </w:pPr>
      <w:r>
        <w:separator/>
      </w:r>
    </w:p>
  </w:endnote>
  <w:endnote w:type="continuationSeparator" w:id="0">
    <w:p w14:paraId="082717FC" w14:textId="77777777" w:rsidR="007F255A" w:rsidRDefault="007F255A" w:rsidP="007D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6B4B1" w14:textId="77777777" w:rsidR="007F255A" w:rsidRDefault="007F255A" w:rsidP="007D4D36">
      <w:pPr>
        <w:spacing w:after="0" w:line="240" w:lineRule="auto"/>
      </w:pPr>
      <w:r>
        <w:separator/>
      </w:r>
    </w:p>
  </w:footnote>
  <w:footnote w:type="continuationSeparator" w:id="0">
    <w:p w14:paraId="5BABC5E8" w14:textId="77777777" w:rsidR="007F255A" w:rsidRDefault="007F255A" w:rsidP="007D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985F" w14:textId="77777777" w:rsidR="00BD444F" w:rsidRDefault="00E53858" w:rsidP="00E53858">
    <w:pPr>
      <w:pStyle w:val="Header"/>
      <w:tabs>
        <w:tab w:val="clear" w:pos="4680"/>
        <w:tab w:val="clear" w:pos="9360"/>
      </w:tabs>
      <w:ind w:left="2880" w:firstLine="72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7EA69D50" wp14:editId="1D587BC2">
          <wp:simplePos x="0" y="0"/>
          <wp:positionH relativeFrom="column">
            <wp:posOffset>-648335</wp:posOffset>
          </wp:positionH>
          <wp:positionV relativeFrom="paragraph">
            <wp:posOffset>-317500</wp:posOffset>
          </wp:positionV>
          <wp:extent cx="1946275" cy="569595"/>
          <wp:effectExtent l="0" t="0" r="0" b="1905"/>
          <wp:wrapTight wrapText="bothSides">
            <wp:wrapPolygon edited="0">
              <wp:start x="0" y="0"/>
              <wp:lineTo x="0" y="20950"/>
              <wp:lineTo x="21353" y="20950"/>
              <wp:lineTo x="21353" y="0"/>
              <wp:lineTo x="0" y="0"/>
            </wp:wrapPolygon>
          </wp:wrapTight>
          <wp:docPr id="1108384273" name="Picture 1" descr="A picture containing text, font, white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8384273" name="Picture 1" descr="A picture containing text, font, white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275" cy="56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sz w:val="36"/>
        <w:szCs w:val="36"/>
      </w:rPr>
      <w:t xml:space="preserve">  </w:t>
    </w:r>
    <w:r w:rsidR="00CF7BF6">
      <w:rPr>
        <w:rFonts w:ascii="Arial" w:hAnsi="Arial" w:cs="Arial"/>
        <w:b/>
        <w:sz w:val="36"/>
        <w:szCs w:val="36"/>
      </w:rPr>
      <w:t xml:space="preserve">             </w:t>
    </w:r>
    <w:r w:rsidR="000140AC">
      <w:rPr>
        <w:rFonts w:ascii="Arial" w:hAnsi="Arial" w:cs="Arial"/>
        <w:b/>
        <w:sz w:val="36"/>
        <w:szCs w:val="36"/>
      </w:rPr>
      <w:t>Worker Roster</w:t>
    </w:r>
  </w:p>
  <w:tbl>
    <w:tblPr>
      <w:tblStyle w:val="TableGrid"/>
      <w:tblW w:w="15030" w:type="dxa"/>
      <w:tblInd w:w="-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10170"/>
      <w:gridCol w:w="1710"/>
      <w:gridCol w:w="2340"/>
    </w:tblGrid>
    <w:tr w:rsidR="000140AC" w:rsidRPr="00D16CC8" w14:paraId="6DD9A24B" w14:textId="77777777" w:rsidTr="003F702F">
      <w:trPr>
        <w:trHeight w:val="389"/>
      </w:trPr>
      <w:tc>
        <w:tcPr>
          <w:tcW w:w="810" w:type="dxa"/>
          <w:vAlign w:val="bottom"/>
        </w:tcPr>
        <w:p w14:paraId="38126C06" w14:textId="77777777" w:rsidR="000140AC" w:rsidRPr="00D16CC8" w:rsidRDefault="000140AC" w:rsidP="00965FAE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Client</w:t>
          </w:r>
          <w:r w:rsidRPr="00D16CC8">
            <w:rPr>
              <w:rFonts w:ascii="Arial" w:hAnsi="Arial" w:cs="Arial"/>
              <w:sz w:val="20"/>
              <w:szCs w:val="20"/>
            </w:rPr>
            <w:t>:</w:t>
          </w:r>
        </w:p>
      </w:tc>
      <w:tc>
        <w:tcPr>
          <w:tcW w:w="10170" w:type="dxa"/>
          <w:tcBorders>
            <w:bottom w:val="single" w:sz="4" w:space="0" w:color="auto"/>
          </w:tcBorders>
          <w:vAlign w:val="bottom"/>
        </w:tcPr>
        <w:p w14:paraId="35C6F128" w14:textId="344DA774" w:rsidR="000140AC" w:rsidRPr="00D16CC8" w:rsidRDefault="006A15A8" w:rsidP="007D4D36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" w:name="Client"/>
          <w:bookmarkEnd w:id="1"/>
          <w:r>
            <w:rPr>
              <w:rFonts w:ascii="Arial" w:hAnsi="Arial" w:cs="Arial"/>
              <w:sz w:val="20"/>
              <w:szCs w:val="20"/>
            </w:rPr>
            <w:t>{client}</w:t>
          </w:r>
        </w:p>
      </w:tc>
      <w:tc>
        <w:tcPr>
          <w:tcW w:w="1710" w:type="dxa"/>
          <w:vAlign w:val="bottom"/>
        </w:tcPr>
        <w:p w14:paraId="2C1E503E" w14:textId="77777777" w:rsidR="000140AC" w:rsidRPr="00D16CC8" w:rsidRDefault="000140AC" w:rsidP="007D4D36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D16CC8">
            <w:rPr>
              <w:rFonts w:ascii="Arial" w:hAnsi="Arial" w:cs="Arial"/>
              <w:sz w:val="20"/>
              <w:szCs w:val="20"/>
            </w:rPr>
            <w:t>Project Number:</w:t>
          </w:r>
        </w:p>
      </w:tc>
      <w:tc>
        <w:tcPr>
          <w:tcW w:w="2340" w:type="dxa"/>
          <w:tcBorders>
            <w:bottom w:val="single" w:sz="4" w:space="0" w:color="auto"/>
          </w:tcBorders>
          <w:vAlign w:val="bottom"/>
        </w:tcPr>
        <w:p w14:paraId="21F923A8" w14:textId="2D5CE975" w:rsidR="000140AC" w:rsidRPr="00D16CC8" w:rsidRDefault="006A15A8" w:rsidP="007D4D36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2" w:name="ProjectNumber"/>
          <w:bookmarkEnd w:id="2"/>
          <w:r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pjNumber</w:t>
          </w:r>
          <w:proofErr w:type="spellEnd"/>
          <w:r>
            <w:rPr>
              <w:rFonts w:ascii="Arial" w:hAnsi="Arial" w:cs="Arial"/>
              <w:sz w:val="20"/>
              <w:szCs w:val="20"/>
            </w:rPr>
            <w:t>}</w:t>
          </w:r>
        </w:p>
      </w:tc>
    </w:tr>
  </w:tbl>
  <w:p w14:paraId="51341546" w14:textId="77777777" w:rsidR="007D4D36" w:rsidRPr="00D16CC8" w:rsidRDefault="007D4D36" w:rsidP="007D4D36">
    <w:pPr>
      <w:pStyle w:val="Header"/>
      <w:ind w:left="-990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A8"/>
    <w:rsid w:val="00006337"/>
    <w:rsid w:val="000140AC"/>
    <w:rsid w:val="00014F40"/>
    <w:rsid w:val="000374C5"/>
    <w:rsid w:val="000C044F"/>
    <w:rsid w:val="0011772F"/>
    <w:rsid w:val="00120E39"/>
    <w:rsid w:val="001262F1"/>
    <w:rsid w:val="001A3B94"/>
    <w:rsid w:val="00201CE7"/>
    <w:rsid w:val="00235C9E"/>
    <w:rsid w:val="002D5231"/>
    <w:rsid w:val="003778C6"/>
    <w:rsid w:val="003A0DD6"/>
    <w:rsid w:val="003B3EB2"/>
    <w:rsid w:val="003E2D05"/>
    <w:rsid w:val="003F702F"/>
    <w:rsid w:val="00405A9E"/>
    <w:rsid w:val="00486AA1"/>
    <w:rsid w:val="00491A6E"/>
    <w:rsid w:val="004C5D50"/>
    <w:rsid w:val="005D3CE5"/>
    <w:rsid w:val="005F43D7"/>
    <w:rsid w:val="006618F4"/>
    <w:rsid w:val="006A15A8"/>
    <w:rsid w:val="006F4788"/>
    <w:rsid w:val="00726497"/>
    <w:rsid w:val="00735991"/>
    <w:rsid w:val="00784010"/>
    <w:rsid w:val="007C22F6"/>
    <w:rsid w:val="007D4D36"/>
    <w:rsid w:val="007F255A"/>
    <w:rsid w:val="0080363B"/>
    <w:rsid w:val="00822249"/>
    <w:rsid w:val="00842995"/>
    <w:rsid w:val="0089642D"/>
    <w:rsid w:val="008A0F5B"/>
    <w:rsid w:val="008A49C3"/>
    <w:rsid w:val="008B52EC"/>
    <w:rsid w:val="00915EC5"/>
    <w:rsid w:val="00953488"/>
    <w:rsid w:val="00965FAE"/>
    <w:rsid w:val="009A5AAF"/>
    <w:rsid w:val="009C7560"/>
    <w:rsid w:val="00A0199F"/>
    <w:rsid w:val="00A7715D"/>
    <w:rsid w:val="00AA3E82"/>
    <w:rsid w:val="00AF1CF2"/>
    <w:rsid w:val="00B6237A"/>
    <w:rsid w:val="00BD444F"/>
    <w:rsid w:val="00CA4F52"/>
    <w:rsid w:val="00CB22B9"/>
    <w:rsid w:val="00CF7BAE"/>
    <w:rsid w:val="00CF7BF6"/>
    <w:rsid w:val="00D12BC7"/>
    <w:rsid w:val="00D154F1"/>
    <w:rsid w:val="00D16CC8"/>
    <w:rsid w:val="00D36B53"/>
    <w:rsid w:val="00D70E74"/>
    <w:rsid w:val="00DA7F7C"/>
    <w:rsid w:val="00DB6EA5"/>
    <w:rsid w:val="00DF0320"/>
    <w:rsid w:val="00E0502E"/>
    <w:rsid w:val="00E256C9"/>
    <w:rsid w:val="00E53858"/>
    <w:rsid w:val="00E742D8"/>
    <w:rsid w:val="00E76610"/>
    <w:rsid w:val="00EF414D"/>
    <w:rsid w:val="00F17B63"/>
    <w:rsid w:val="00F360DB"/>
    <w:rsid w:val="00F72CD5"/>
    <w:rsid w:val="00FD04DD"/>
    <w:rsid w:val="00FE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5A55A"/>
  <w15:docId w15:val="{57FF8FCF-7C91-4928-BA49-4925CFB0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D36"/>
  </w:style>
  <w:style w:type="paragraph" w:styleId="Footer">
    <w:name w:val="footer"/>
    <w:basedOn w:val="Normal"/>
    <w:link w:val="Foot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D36"/>
  </w:style>
  <w:style w:type="paragraph" w:styleId="BalloonText">
    <w:name w:val="Balloon Text"/>
    <w:basedOn w:val="Normal"/>
    <w:link w:val="BalloonTextChar"/>
    <w:uiPriority w:val="99"/>
    <w:semiHidden/>
    <w:unhideWhenUsed/>
    <w:rsid w:val="007D4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D3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4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15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.quintero\AppData\Local\Temp\0d3cc1b8-15f4-4c87-ad54-ea230dac216c_APM%20Workbook-v.18.2%20(1).zip.16c\APM%20Workbook-v.18\Templates\Worker%20Ros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3F25EE-BB23-4DEA-BDB3-7C6276D1A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Worker Roster.dotx</Template>
  <TotalTime>24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Hazard Management Services, Inc.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fernando.quintero</dc:creator>
  <cp:lastModifiedBy>Fernando Quintero</cp:lastModifiedBy>
  <cp:revision>5</cp:revision>
  <cp:lastPrinted>2016-11-08T17:40:00Z</cp:lastPrinted>
  <dcterms:created xsi:type="dcterms:W3CDTF">2026-05-22T21:29:00Z</dcterms:created>
  <dcterms:modified xsi:type="dcterms:W3CDTF">2026-06-12T07:30:00Z</dcterms:modified>
</cp:coreProperties>
</file>