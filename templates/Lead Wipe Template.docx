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22" w:type="dxa"/>
        <w:tblLayout w:type="fixed"/>
        <w:tblLook w:val="0420" w:firstRow="1" w:lastRow="0" w:firstColumn="0" w:lastColumn="0" w:noHBand="0" w:noVBand="1"/>
      </w:tblPr>
      <w:tblGrid>
        <w:gridCol w:w="2330"/>
        <w:gridCol w:w="2046"/>
        <w:gridCol w:w="6311"/>
      </w:tblGrid>
      <w:tr w:rsidR="006015E3" w:rsidRPr="00C5442B" w14:paraId="079D5119" w14:textId="77777777" w:rsidTr="00076C73">
        <w:trPr>
          <w:cantSplit/>
          <w:trHeight w:val="398"/>
          <w:tblHeader/>
        </w:trPr>
        <w:tc>
          <w:tcPr>
            <w:tcW w:w="233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48F789" w14:textId="524F4F11" w:rsidR="006015E3" w:rsidRPr="00C5442B" w:rsidRDefault="003F24E0" w:rsidP="006015E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Sample ID</w:t>
            </w:r>
          </w:p>
        </w:tc>
        <w:tc>
          <w:tcPr>
            <w:tcW w:w="204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4D1F88" w14:textId="77777777" w:rsidR="006015E3" w:rsidRPr="00C5442B" w:rsidRDefault="00317BA9" w:rsidP="006015E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Size</w:t>
            </w:r>
          </w:p>
        </w:tc>
        <w:tc>
          <w:tcPr>
            <w:tcW w:w="6311" w:type="dxa"/>
            <w:shd w:val="clear" w:color="auto" w:fill="D9D9D9" w:themeFill="background1" w:themeFillShade="D9"/>
          </w:tcPr>
          <w:p w14:paraId="77BF794C" w14:textId="77777777" w:rsidR="006015E3" w:rsidRPr="00C5442B" w:rsidRDefault="006015E3" w:rsidP="006015E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5442B">
              <w:rPr>
                <w:rFonts w:ascii="Arial" w:hAnsi="Arial" w:cs="Arial"/>
                <w:b/>
                <w:sz w:val="24"/>
                <w:szCs w:val="24"/>
              </w:rPr>
              <w:t>Material Description and Location</w:t>
            </w:r>
          </w:p>
        </w:tc>
      </w:tr>
      <w:tr w:rsidR="00C23246" w:rsidRPr="00C5442B" w14:paraId="7DCED993" w14:textId="77777777" w:rsidTr="00076C73">
        <w:trPr>
          <w:cantSplit/>
          <w:trHeight w:val="398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DFE2EFB" w14:textId="77777777" w:rsidR="00745049" w:rsidRPr="00745049" w:rsidRDefault="00745049" w:rsidP="007450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5049">
              <w:rPr>
                <w:rFonts w:ascii="Arial" w:hAnsi="Arial" w:cs="Arial"/>
                <w:sz w:val="20"/>
                <w:szCs w:val="20"/>
              </w:rPr>
              <w:t>{#samplesWipe}</w:t>
            </w:r>
          </w:p>
          <w:p w14:paraId="393CE28E" w14:textId="0B358CE1" w:rsidR="00C23246" w:rsidRPr="00C5442B" w:rsidRDefault="00C610F7" w:rsidP="00C610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{sampleID}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CC3D72" w14:textId="79BDB116" w:rsidR="00C610F7" w:rsidRPr="00C610F7" w:rsidRDefault="00C610F7" w:rsidP="00C610F7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{quantity} f</w:t>
            </w:r>
            <w:r w:rsidRPr="00C610F7">
              <w:rPr>
                <w:rFonts w:ascii="Arial" w:hAnsi="Arial" w:cs="Arial"/>
                <w:bCs/>
                <w:sz w:val="20"/>
                <w:szCs w:val="20"/>
              </w:rPr>
              <w:t>t</w:t>
            </w:r>
            <w:r w:rsidRPr="00C610F7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6311" w:type="dxa"/>
            <w:tcBorders>
              <w:left w:val="single" w:sz="4" w:space="0" w:color="auto"/>
            </w:tcBorders>
            <w:vAlign w:val="center"/>
          </w:tcPr>
          <w:p w14:paraId="095E32C8" w14:textId="27E98DF2" w:rsidR="00C23246" w:rsidRPr="00C5442B" w:rsidRDefault="00BF6522" w:rsidP="00C2324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Clearance Lead Wipe</w:t>
            </w:r>
            <w:r w:rsidR="00C23246">
              <w:rPr>
                <w:rFonts w:ascii="Arial" w:hAnsi="Arial" w:cs="Arial"/>
                <w:sz w:val="20"/>
                <w:szCs w:val="20"/>
              </w:rPr>
              <w:t xml:space="preserve"> Sample on </w:t>
            </w:r>
            <w:r w:rsidR="00C610F7">
              <w:rPr>
                <w:rFonts w:ascii="Arial" w:hAnsi="Arial" w:cs="Arial"/>
                <w:sz w:val="20"/>
                <w:szCs w:val="20"/>
              </w:rPr>
              <w:t>{substrate}</w:t>
            </w:r>
            <w:r w:rsidR="00C2324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610F7">
              <w:rPr>
                <w:rFonts w:ascii="Arial" w:hAnsi="Arial" w:cs="Arial"/>
                <w:sz w:val="20"/>
                <w:szCs w:val="20"/>
              </w:rPr>
              <w:t>{component}</w:t>
            </w:r>
          </w:p>
        </w:tc>
      </w:tr>
      <w:tr w:rsidR="00C23246" w:rsidRPr="00C5442B" w14:paraId="447F816E" w14:textId="77777777" w:rsidTr="00076C73">
        <w:trPr>
          <w:cantSplit/>
          <w:trHeight w:val="398"/>
        </w:trPr>
        <w:tc>
          <w:tcPr>
            <w:tcW w:w="233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37DE214" w14:textId="77777777" w:rsidR="00C23246" w:rsidRPr="00C5442B" w:rsidRDefault="00C23246" w:rsidP="00C232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6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56CE8B" w14:textId="77777777" w:rsidR="00C23246" w:rsidRPr="00C5442B" w:rsidRDefault="00C23246" w:rsidP="00C232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1" w:type="dxa"/>
            <w:tcBorders>
              <w:left w:val="single" w:sz="4" w:space="0" w:color="auto"/>
            </w:tcBorders>
            <w:vAlign w:val="center"/>
          </w:tcPr>
          <w:p w14:paraId="103E6398" w14:textId="1CFFC03C" w:rsidR="00C23246" w:rsidRPr="00745049" w:rsidRDefault="00C610F7" w:rsidP="00C232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{buildingName}</w:t>
            </w:r>
            <w:r w:rsidR="00465EC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{spaceName}</w:t>
            </w:r>
            <w:r w:rsidR="00C23246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sz w:val="20"/>
                <w:szCs w:val="20"/>
              </w:rPr>
              <w:t>{locationComment}</w:t>
            </w:r>
            <w:r w:rsidR="00745049" w:rsidRPr="00745049">
              <w:rPr>
                <w:rFonts w:ascii="Arial" w:hAnsi="Arial" w:cs="Arial"/>
              </w:rPr>
              <w:t>{/samplesWipe}</w:t>
            </w:r>
          </w:p>
        </w:tc>
      </w:tr>
    </w:tbl>
    <w:p w14:paraId="613CACD9" w14:textId="77777777" w:rsidR="00C2469C" w:rsidRDefault="00C2469C" w:rsidP="00635DA9">
      <w:pPr>
        <w:rPr>
          <w:rFonts w:ascii="Arial" w:hAnsi="Arial" w:cs="Arial"/>
        </w:rPr>
      </w:pPr>
    </w:p>
    <w:p w14:paraId="402FFF2B" w14:textId="77777777" w:rsidR="007A2320" w:rsidRDefault="007A2320" w:rsidP="00635DA9">
      <w:pPr>
        <w:rPr>
          <w:rFonts w:ascii="Arial" w:hAnsi="Arial" w:cs="Arial"/>
        </w:rPr>
      </w:pPr>
    </w:p>
    <w:p w14:paraId="38279FAD" w14:textId="632570A9" w:rsidR="00745049" w:rsidRPr="00745049" w:rsidRDefault="00745049" w:rsidP="00745049">
      <w:pPr>
        <w:tabs>
          <w:tab w:val="left" w:pos="40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745049" w:rsidRPr="00745049" w:rsidSect="00745049">
      <w:headerReference w:type="default" r:id="rId7"/>
      <w:footerReference w:type="default" r:id="rId8"/>
      <w:pgSz w:w="12240" w:h="15840"/>
      <w:pgMar w:top="2246" w:right="720" w:bottom="720" w:left="720" w:header="274" w:footer="288" w:gutter="100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DCD0" w14:textId="77777777" w:rsidR="007F4B99" w:rsidRDefault="007F4B99" w:rsidP="00DB5FA7">
      <w:pPr>
        <w:spacing w:after="0" w:line="240" w:lineRule="auto"/>
      </w:pPr>
      <w:r>
        <w:separator/>
      </w:r>
    </w:p>
  </w:endnote>
  <w:endnote w:type="continuationSeparator" w:id="0">
    <w:p w14:paraId="34EE107A" w14:textId="77777777" w:rsidR="007F4B99" w:rsidRDefault="007F4B99" w:rsidP="00DB5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28"/>
      <w:gridCol w:w="4590"/>
      <w:gridCol w:w="864"/>
      <w:gridCol w:w="2394"/>
    </w:tblGrid>
    <w:tr w:rsidR="00745049" w:rsidRPr="00635DA9" w14:paraId="4A93EBAC" w14:textId="77777777" w:rsidTr="00D0328F">
      <w:tc>
        <w:tcPr>
          <w:tcW w:w="1728" w:type="dxa"/>
        </w:tcPr>
        <w:p w14:paraId="6F6A3A4A" w14:textId="77777777" w:rsidR="00745049" w:rsidRPr="00635DA9" w:rsidRDefault="00745049" w:rsidP="00745049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Submitted By:</w:t>
          </w:r>
        </w:p>
      </w:tc>
      <w:tc>
        <w:tcPr>
          <w:tcW w:w="4590" w:type="dxa"/>
          <w:tcBorders>
            <w:bottom w:val="single" w:sz="4" w:space="0" w:color="auto"/>
          </w:tcBorders>
        </w:tcPr>
        <w:p w14:paraId="594B1BB6" w14:textId="77777777" w:rsidR="00745049" w:rsidRPr="00635DA9" w:rsidRDefault="00745049" w:rsidP="00745049">
          <w:pPr>
            <w:pStyle w:val="Foo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{inspectorName}</w:t>
          </w:r>
        </w:p>
      </w:tc>
      <w:tc>
        <w:tcPr>
          <w:tcW w:w="864" w:type="dxa"/>
        </w:tcPr>
        <w:p w14:paraId="3172E9DD" w14:textId="77777777" w:rsidR="00745049" w:rsidRPr="00635DA9" w:rsidRDefault="00745049" w:rsidP="00745049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Date:</w:t>
          </w:r>
        </w:p>
      </w:tc>
      <w:tc>
        <w:tcPr>
          <w:tcW w:w="2394" w:type="dxa"/>
          <w:tcBorders>
            <w:bottom w:val="single" w:sz="4" w:space="0" w:color="auto"/>
          </w:tcBorders>
        </w:tcPr>
        <w:p w14:paraId="20828779" w14:textId="44CEF538" w:rsidR="00745049" w:rsidRPr="00635DA9" w:rsidRDefault="00745049" w:rsidP="00745049">
          <w:pPr>
            <w:pStyle w:val="Foo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{date}</w:t>
          </w:r>
        </w:p>
      </w:tc>
    </w:tr>
    <w:tr w:rsidR="00745049" w:rsidRPr="00635DA9" w14:paraId="1E04798F" w14:textId="77777777" w:rsidTr="00D0328F">
      <w:tc>
        <w:tcPr>
          <w:tcW w:w="1728" w:type="dxa"/>
        </w:tcPr>
        <w:p w14:paraId="27C50099" w14:textId="77777777" w:rsidR="00745049" w:rsidRDefault="00745049" w:rsidP="00745049">
          <w:pPr>
            <w:pStyle w:val="Footer"/>
            <w:jc w:val="right"/>
            <w:rPr>
              <w:rFonts w:ascii="Arial" w:hAnsi="Arial" w:cs="Arial"/>
            </w:rPr>
          </w:pPr>
        </w:p>
        <w:p w14:paraId="4BB4C2A0" w14:textId="77777777" w:rsidR="00745049" w:rsidRDefault="00745049" w:rsidP="00745049">
          <w:pPr>
            <w:pStyle w:val="Footer"/>
            <w:jc w:val="right"/>
            <w:rPr>
              <w:rFonts w:ascii="Arial" w:hAnsi="Arial" w:cs="Arial"/>
            </w:rPr>
          </w:pPr>
        </w:p>
        <w:p w14:paraId="709B542E" w14:textId="77777777" w:rsidR="00745049" w:rsidRPr="00635DA9" w:rsidRDefault="00745049" w:rsidP="00745049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Received By:</w:t>
          </w:r>
        </w:p>
      </w:tc>
      <w:tc>
        <w:tcPr>
          <w:tcW w:w="4590" w:type="dxa"/>
          <w:tcBorders>
            <w:top w:val="single" w:sz="4" w:space="0" w:color="auto"/>
            <w:bottom w:val="single" w:sz="4" w:space="0" w:color="auto"/>
          </w:tcBorders>
        </w:tcPr>
        <w:p w14:paraId="11F963AC" w14:textId="77777777" w:rsidR="00745049" w:rsidRPr="00635DA9" w:rsidRDefault="00745049" w:rsidP="00745049">
          <w:pPr>
            <w:pStyle w:val="Footer"/>
            <w:rPr>
              <w:rFonts w:ascii="Arial" w:hAnsi="Arial" w:cs="Arial"/>
            </w:rPr>
          </w:pPr>
        </w:p>
      </w:tc>
      <w:tc>
        <w:tcPr>
          <w:tcW w:w="864" w:type="dxa"/>
        </w:tcPr>
        <w:p w14:paraId="277173CF" w14:textId="77777777" w:rsidR="00745049" w:rsidRDefault="00745049" w:rsidP="00745049">
          <w:pPr>
            <w:pStyle w:val="Footer"/>
            <w:jc w:val="right"/>
            <w:rPr>
              <w:rFonts w:ascii="Arial" w:hAnsi="Arial" w:cs="Arial"/>
            </w:rPr>
          </w:pPr>
        </w:p>
        <w:p w14:paraId="46749A20" w14:textId="77777777" w:rsidR="00745049" w:rsidRDefault="00745049" w:rsidP="00745049">
          <w:pPr>
            <w:pStyle w:val="Footer"/>
            <w:jc w:val="right"/>
            <w:rPr>
              <w:rFonts w:ascii="Arial" w:hAnsi="Arial" w:cs="Arial"/>
            </w:rPr>
          </w:pPr>
        </w:p>
        <w:p w14:paraId="024993DF" w14:textId="77777777" w:rsidR="00745049" w:rsidRPr="00635DA9" w:rsidRDefault="00745049" w:rsidP="00745049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Date:</w:t>
          </w:r>
        </w:p>
      </w:tc>
      <w:tc>
        <w:tcPr>
          <w:tcW w:w="2394" w:type="dxa"/>
          <w:tcBorders>
            <w:top w:val="single" w:sz="4" w:space="0" w:color="auto"/>
            <w:bottom w:val="single" w:sz="4" w:space="0" w:color="auto"/>
          </w:tcBorders>
        </w:tcPr>
        <w:p w14:paraId="5BBA881C" w14:textId="77777777" w:rsidR="00745049" w:rsidRPr="00635DA9" w:rsidRDefault="00745049" w:rsidP="00745049">
          <w:pPr>
            <w:pStyle w:val="Footer"/>
            <w:rPr>
              <w:rFonts w:ascii="Arial" w:hAnsi="Arial" w:cs="Arial"/>
            </w:rPr>
          </w:pPr>
        </w:p>
      </w:tc>
    </w:tr>
  </w:tbl>
  <w:p w14:paraId="099D231A" w14:textId="77777777" w:rsidR="00745049" w:rsidRDefault="00745049" w:rsidP="00635DA9">
    <w:pPr>
      <w:pStyle w:val="Footer"/>
      <w:jc w:val="center"/>
      <w:rPr>
        <w:rFonts w:ascii="Arial" w:hAnsi="Arial" w:cs="Arial"/>
      </w:rPr>
    </w:pPr>
  </w:p>
  <w:p w14:paraId="13F0578C" w14:textId="77777777" w:rsidR="00745049" w:rsidRDefault="00745049" w:rsidP="00635DA9">
    <w:pPr>
      <w:pStyle w:val="Footer"/>
      <w:jc w:val="center"/>
      <w:rPr>
        <w:rFonts w:ascii="Arial" w:hAnsi="Arial" w:cs="Arial"/>
      </w:rPr>
    </w:pPr>
  </w:p>
  <w:p w14:paraId="76C832AC" w14:textId="6C585636" w:rsidR="00E2514A" w:rsidRPr="00635DA9" w:rsidRDefault="00E2514A" w:rsidP="00635DA9">
    <w:pPr>
      <w:pStyle w:val="Footer"/>
      <w:jc w:val="center"/>
      <w:rPr>
        <w:rFonts w:ascii="Arial" w:hAnsi="Arial" w:cs="Arial"/>
      </w:rPr>
    </w:pPr>
    <w:r w:rsidRPr="00635DA9">
      <w:rPr>
        <w:rFonts w:ascii="Arial" w:hAnsi="Arial" w:cs="Arial"/>
      </w:rPr>
      <w:t xml:space="preserve">Page </w:t>
    </w:r>
    <w:r w:rsidRPr="00635DA9">
      <w:rPr>
        <w:rFonts w:ascii="Arial" w:hAnsi="Arial" w:cs="Arial"/>
        <w:b/>
      </w:rPr>
      <w:fldChar w:fldCharType="begin"/>
    </w:r>
    <w:r w:rsidRPr="00635DA9">
      <w:rPr>
        <w:rFonts w:ascii="Arial" w:hAnsi="Arial" w:cs="Arial"/>
        <w:b/>
      </w:rPr>
      <w:instrText xml:space="preserve"> PAGE  \* Arabic  \* MERGEFORMAT </w:instrText>
    </w:r>
    <w:r w:rsidRPr="00635DA9">
      <w:rPr>
        <w:rFonts w:ascii="Arial" w:hAnsi="Arial" w:cs="Arial"/>
        <w:b/>
      </w:rPr>
      <w:fldChar w:fldCharType="separate"/>
    </w:r>
    <w:r w:rsidR="00AB29DF">
      <w:rPr>
        <w:rFonts w:ascii="Arial" w:hAnsi="Arial" w:cs="Arial"/>
        <w:b/>
        <w:noProof/>
      </w:rPr>
      <w:t>1</w:t>
    </w:r>
    <w:r w:rsidRPr="00635DA9">
      <w:rPr>
        <w:rFonts w:ascii="Arial" w:hAnsi="Arial" w:cs="Arial"/>
        <w:b/>
      </w:rPr>
      <w:fldChar w:fldCharType="end"/>
    </w:r>
    <w:r w:rsidRPr="00635DA9">
      <w:rPr>
        <w:rFonts w:ascii="Arial" w:hAnsi="Arial" w:cs="Arial"/>
      </w:rPr>
      <w:t xml:space="preserve"> of </w:t>
    </w:r>
    <w:r w:rsidRPr="00635DA9">
      <w:rPr>
        <w:rFonts w:ascii="Arial" w:hAnsi="Arial" w:cs="Arial"/>
        <w:b/>
      </w:rPr>
      <w:fldChar w:fldCharType="begin"/>
    </w:r>
    <w:r w:rsidRPr="00635DA9">
      <w:rPr>
        <w:rFonts w:ascii="Arial" w:hAnsi="Arial" w:cs="Arial"/>
        <w:b/>
      </w:rPr>
      <w:instrText xml:space="preserve"> NUMPAGES  \* Arabic  \* MERGEFORMAT </w:instrText>
    </w:r>
    <w:r w:rsidRPr="00635DA9">
      <w:rPr>
        <w:rFonts w:ascii="Arial" w:hAnsi="Arial" w:cs="Arial"/>
        <w:b/>
      </w:rPr>
      <w:fldChar w:fldCharType="separate"/>
    </w:r>
    <w:r w:rsidR="00AB29DF">
      <w:rPr>
        <w:rFonts w:ascii="Arial" w:hAnsi="Arial" w:cs="Arial"/>
        <w:b/>
        <w:noProof/>
      </w:rPr>
      <w:t>1</w:t>
    </w:r>
    <w:r w:rsidRPr="00635DA9">
      <w:rPr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A0F33" w14:textId="77777777" w:rsidR="007F4B99" w:rsidRDefault="007F4B99" w:rsidP="00DB5FA7">
      <w:pPr>
        <w:spacing w:after="0" w:line="240" w:lineRule="auto"/>
      </w:pPr>
      <w:r>
        <w:separator/>
      </w:r>
    </w:p>
  </w:footnote>
  <w:footnote w:type="continuationSeparator" w:id="0">
    <w:p w14:paraId="63D239CA" w14:textId="77777777" w:rsidR="007F4B99" w:rsidRDefault="007F4B99" w:rsidP="00DB5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06A8" w14:textId="77777777" w:rsidR="00E2514A" w:rsidRPr="00404962" w:rsidRDefault="008365A5" w:rsidP="007A2320">
    <w:pPr>
      <w:pStyle w:val="Header"/>
      <w:rPr>
        <w:rFonts w:ascii="Arial" w:hAnsi="Arial" w:cs="Arial"/>
        <w:b/>
        <w:sz w:val="36"/>
        <w:szCs w:val="3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582341A" wp14:editId="3F1596C6">
          <wp:simplePos x="0" y="0"/>
          <wp:positionH relativeFrom="column">
            <wp:posOffset>-627380</wp:posOffset>
          </wp:positionH>
          <wp:positionV relativeFrom="paragraph">
            <wp:posOffset>16510</wp:posOffset>
          </wp:positionV>
          <wp:extent cx="1524000" cy="457200"/>
          <wp:effectExtent l="0" t="0" r="0" b="0"/>
          <wp:wrapThrough wrapText="bothSides">
            <wp:wrapPolygon edited="0">
              <wp:start x="0" y="0"/>
              <wp:lineTo x="0" y="20700"/>
              <wp:lineTo x="21330" y="20700"/>
              <wp:lineTo x="21330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36"/>
        <w:szCs w:val="36"/>
      </w:rPr>
      <w:t xml:space="preserve">          </w:t>
    </w:r>
    <w:r w:rsidR="00E2514A" w:rsidRPr="00404962">
      <w:rPr>
        <w:rFonts w:ascii="Arial" w:hAnsi="Arial" w:cs="Arial"/>
        <w:b/>
        <w:sz w:val="36"/>
        <w:szCs w:val="36"/>
      </w:rPr>
      <w:t>Bulk Material Analysis Request Form</w:t>
    </w:r>
  </w:p>
  <w:tbl>
    <w:tblPr>
      <w:tblStyle w:val="TableGrid"/>
      <w:tblW w:w="10710" w:type="dxa"/>
      <w:tblInd w:w="-5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28"/>
      <w:gridCol w:w="3942"/>
      <w:gridCol w:w="1980"/>
      <w:gridCol w:w="3060"/>
    </w:tblGrid>
    <w:tr w:rsidR="00E2514A" w14:paraId="798FCA24" w14:textId="77777777" w:rsidTr="00851329">
      <w:trPr>
        <w:cantSplit/>
      </w:trPr>
      <w:tc>
        <w:tcPr>
          <w:tcW w:w="1728" w:type="dxa"/>
        </w:tcPr>
        <w:p w14:paraId="6C02546A" w14:textId="77777777" w:rsidR="00E2514A" w:rsidRDefault="00E2514A" w:rsidP="00C2469C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Date:</w:t>
          </w:r>
        </w:p>
      </w:tc>
      <w:tc>
        <w:tcPr>
          <w:tcW w:w="3942" w:type="dxa"/>
          <w:tcBorders>
            <w:bottom w:val="single" w:sz="4" w:space="0" w:color="auto"/>
          </w:tcBorders>
        </w:tcPr>
        <w:p w14:paraId="306D4A3D" w14:textId="4B8A2DDF" w:rsidR="00E2514A" w:rsidRDefault="00C610F7" w:rsidP="006015E3">
          <w:pPr>
            <w:pStyle w:val="Header"/>
            <w:rPr>
              <w:rFonts w:ascii="Arial" w:hAnsi="Arial" w:cs="Arial"/>
            </w:rPr>
          </w:pPr>
          <w:bookmarkStart w:id="0" w:name="Date"/>
          <w:bookmarkEnd w:id="0"/>
          <w:r>
            <w:rPr>
              <w:rFonts w:ascii="Arial" w:hAnsi="Arial" w:cs="Arial"/>
            </w:rPr>
            <w:t>{date}</w:t>
          </w:r>
        </w:p>
      </w:tc>
      <w:tc>
        <w:tcPr>
          <w:tcW w:w="1980" w:type="dxa"/>
        </w:tcPr>
        <w:p w14:paraId="6BC5D701" w14:textId="77777777" w:rsidR="00E2514A" w:rsidRDefault="00E2514A" w:rsidP="00C2469C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Contact Name:</w:t>
          </w:r>
        </w:p>
      </w:tc>
      <w:tc>
        <w:tcPr>
          <w:tcW w:w="3060" w:type="dxa"/>
          <w:tcBorders>
            <w:bottom w:val="single" w:sz="4" w:space="0" w:color="auto"/>
          </w:tcBorders>
        </w:tcPr>
        <w:p w14:paraId="1FD64131" w14:textId="45909AD7" w:rsidR="00E2514A" w:rsidRDefault="00C610F7" w:rsidP="00776807">
          <w:pPr>
            <w:pStyle w:val="Header"/>
            <w:rPr>
              <w:rFonts w:ascii="Arial" w:hAnsi="Arial" w:cs="Arial"/>
            </w:rPr>
          </w:pPr>
          <w:bookmarkStart w:id="1" w:name="HMSRepresentative"/>
          <w:bookmarkEnd w:id="1"/>
          <w:r>
            <w:rPr>
              <w:rFonts w:ascii="Arial" w:hAnsi="Arial" w:cs="Arial"/>
            </w:rPr>
            <w:t>{</w:t>
          </w:r>
          <w:r w:rsidR="00745049" w:rsidRPr="00745049">
            <w:rPr>
              <w:rFonts w:ascii="Arial" w:hAnsi="Arial" w:cs="Arial"/>
            </w:rPr>
            <w:t>inspectorName</w:t>
          </w:r>
          <w:r>
            <w:rPr>
              <w:rFonts w:ascii="Arial" w:hAnsi="Arial" w:cs="Arial"/>
            </w:rPr>
            <w:t>}</w:t>
          </w:r>
        </w:p>
      </w:tc>
    </w:tr>
    <w:tr w:rsidR="00E2514A" w14:paraId="295D6498" w14:textId="77777777" w:rsidTr="00851329">
      <w:trPr>
        <w:cantSplit/>
      </w:trPr>
      <w:tc>
        <w:tcPr>
          <w:tcW w:w="1728" w:type="dxa"/>
        </w:tcPr>
        <w:p w14:paraId="1C4AC303" w14:textId="77777777" w:rsidR="00E2514A" w:rsidRDefault="00E2514A" w:rsidP="00C2469C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Collected by:</w:t>
          </w:r>
        </w:p>
      </w:tc>
      <w:tc>
        <w:tcPr>
          <w:tcW w:w="3942" w:type="dxa"/>
          <w:tcBorders>
            <w:top w:val="single" w:sz="4" w:space="0" w:color="auto"/>
            <w:bottom w:val="single" w:sz="4" w:space="0" w:color="auto"/>
          </w:tcBorders>
        </w:tcPr>
        <w:p w14:paraId="7B280E59" w14:textId="584433F5" w:rsidR="00E2514A" w:rsidRDefault="00C610F7" w:rsidP="00C2469C">
          <w:pPr>
            <w:pStyle w:val="Header"/>
            <w:rPr>
              <w:rFonts w:ascii="Arial" w:hAnsi="Arial" w:cs="Arial"/>
            </w:rPr>
          </w:pPr>
          <w:bookmarkStart w:id="2" w:name="CollectedBy"/>
          <w:bookmarkEnd w:id="2"/>
          <w:r>
            <w:rPr>
              <w:rFonts w:ascii="Arial" w:hAnsi="Arial" w:cs="Arial"/>
            </w:rPr>
            <w:t>{</w:t>
          </w:r>
          <w:r w:rsidR="00745049" w:rsidRPr="00745049">
            <w:rPr>
              <w:rFonts w:ascii="Arial" w:hAnsi="Arial" w:cs="Arial"/>
            </w:rPr>
            <w:t>inspectorName</w:t>
          </w:r>
          <w:r>
            <w:rPr>
              <w:rFonts w:ascii="Arial" w:hAnsi="Arial" w:cs="Arial"/>
            </w:rPr>
            <w:t>}</w:t>
          </w:r>
        </w:p>
      </w:tc>
      <w:tc>
        <w:tcPr>
          <w:tcW w:w="1980" w:type="dxa"/>
        </w:tcPr>
        <w:p w14:paraId="4ABB5861" w14:textId="77777777" w:rsidR="00E2514A" w:rsidRDefault="00E2514A" w:rsidP="00C2469C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Bill:</w:t>
          </w:r>
        </w:p>
      </w:tc>
      <w:tc>
        <w:tcPr>
          <w:tcW w:w="3060" w:type="dxa"/>
          <w:tcBorders>
            <w:top w:val="single" w:sz="4" w:space="0" w:color="auto"/>
            <w:bottom w:val="single" w:sz="4" w:space="0" w:color="auto"/>
          </w:tcBorders>
        </w:tcPr>
        <w:p w14:paraId="103A5862" w14:textId="52470A9F" w:rsidR="00E2514A" w:rsidRDefault="00C610F7" w:rsidP="00FF5CFE">
          <w:pPr>
            <w:pStyle w:val="Header"/>
            <w:rPr>
              <w:rFonts w:ascii="Arial" w:hAnsi="Arial" w:cs="Arial"/>
            </w:rPr>
          </w:pPr>
          <w:bookmarkStart w:id="3" w:name="BillNum"/>
          <w:bookmarkEnd w:id="3"/>
          <w:r>
            <w:rPr>
              <w:rFonts w:ascii="Arial" w:hAnsi="Arial" w:cs="Arial"/>
            </w:rPr>
            <w:t>{</w:t>
          </w:r>
          <w:r w:rsidR="00745049" w:rsidRPr="00745049">
            <w:rPr>
              <w:rFonts w:ascii="Arial" w:hAnsi="Arial" w:cs="Arial"/>
            </w:rPr>
            <w:t>Bill2</w:t>
          </w:r>
          <w:r>
            <w:rPr>
              <w:rFonts w:ascii="Arial" w:hAnsi="Arial" w:cs="Arial"/>
            </w:rPr>
            <w:t>}</w:t>
          </w:r>
        </w:p>
      </w:tc>
    </w:tr>
    <w:tr w:rsidR="00E2514A" w14:paraId="1DFF27A4" w14:textId="77777777" w:rsidTr="00851329">
      <w:trPr>
        <w:cantSplit/>
      </w:trPr>
      <w:tc>
        <w:tcPr>
          <w:tcW w:w="1728" w:type="dxa"/>
        </w:tcPr>
        <w:p w14:paraId="7EE8EF82" w14:textId="77777777" w:rsidR="00E2514A" w:rsidRDefault="00E2514A" w:rsidP="00C2469C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Collected:</w:t>
          </w:r>
        </w:p>
      </w:tc>
      <w:tc>
        <w:tcPr>
          <w:tcW w:w="3942" w:type="dxa"/>
          <w:tcBorders>
            <w:top w:val="single" w:sz="4" w:space="0" w:color="auto"/>
            <w:bottom w:val="single" w:sz="4" w:space="0" w:color="auto"/>
          </w:tcBorders>
        </w:tcPr>
        <w:p w14:paraId="49395BB1" w14:textId="0000F196" w:rsidR="00E2514A" w:rsidRDefault="00C610F7" w:rsidP="00C2469C">
          <w:pPr>
            <w:pStyle w:val="Header"/>
            <w:rPr>
              <w:rFonts w:ascii="Arial" w:hAnsi="Arial" w:cs="Arial"/>
            </w:rPr>
          </w:pPr>
          <w:bookmarkStart w:id="4" w:name="DateCollected"/>
          <w:bookmarkEnd w:id="4"/>
          <w:r>
            <w:rPr>
              <w:rFonts w:ascii="Arial" w:hAnsi="Arial" w:cs="Arial"/>
            </w:rPr>
            <w:t>{dateCollected}</w:t>
          </w:r>
        </w:p>
      </w:tc>
      <w:tc>
        <w:tcPr>
          <w:tcW w:w="1980" w:type="dxa"/>
        </w:tcPr>
        <w:p w14:paraId="387F6CBE" w14:textId="77777777" w:rsidR="00E2514A" w:rsidRDefault="00E2514A" w:rsidP="00C2469C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Type of Analysis:</w:t>
          </w:r>
        </w:p>
      </w:tc>
      <w:tc>
        <w:tcPr>
          <w:tcW w:w="3060" w:type="dxa"/>
          <w:tcBorders>
            <w:top w:val="single" w:sz="4" w:space="0" w:color="auto"/>
            <w:bottom w:val="single" w:sz="4" w:space="0" w:color="auto"/>
          </w:tcBorders>
        </w:tcPr>
        <w:p w14:paraId="0B7B8DE4" w14:textId="087D1AF8" w:rsidR="00E2514A" w:rsidRDefault="00745049" w:rsidP="00D01F06">
          <w:pPr>
            <w:pStyle w:val="Header"/>
            <w:tabs>
              <w:tab w:val="clear" w:pos="4680"/>
              <w:tab w:val="clear" w:pos="9360"/>
              <w:tab w:val="left" w:pos="946"/>
            </w:tabs>
            <w:rPr>
              <w:rFonts w:ascii="Arial" w:hAnsi="Arial" w:cs="Arial"/>
            </w:rPr>
          </w:pPr>
          <w:bookmarkStart w:id="5" w:name="Project"/>
          <w:bookmarkStart w:id="6" w:name="TypeAnalysis"/>
          <w:bookmarkEnd w:id="5"/>
          <w:bookmarkEnd w:id="6"/>
          <w:r w:rsidRPr="00745049">
            <w:rPr>
              <w:rFonts w:ascii="Arial" w:hAnsi="Arial" w:cs="Arial"/>
            </w:rPr>
            <w:t>{analysisType}</w:t>
          </w:r>
        </w:p>
      </w:tc>
    </w:tr>
    <w:tr w:rsidR="00E2514A" w14:paraId="43BAC9D2" w14:textId="77777777" w:rsidTr="00851329">
      <w:trPr>
        <w:cantSplit/>
      </w:trPr>
      <w:tc>
        <w:tcPr>
          <w:tcW w:w="1728" w:type="dxa"/>
        </w:tcPr>
        <w:p w14:paraId="60A080D0" w14:textId="77777777" w:rsidR="00E2514A" w:rsidRDefault="00E2514A" w:rsidP="009917FF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Laboratory:</w:t>
          </w:r>
        </w:p>
      </w:tc>
      <w:tc>
        <w:tcPr>
          <w:tcW w:w="3942" w:type="dxa"/>
          <w:tcBorders>
            <w:top w:val="single" w:sz="4" w:space="0" w:color="auto"/>
            <w:bottom w:val="single" w:sz="4" w:space="0" w:color="auto"/>
          </w:tcBorders>
        </w:tcPr>
        <w:p w14:paraId="087A9B49" w14:textId="33B1DC13" w:rsidR="00E2514A" w:rsidRDefault="00C610F7" w:rsidP="009917FF">
          <w:pPr>
            <w:pStyle w:val="Header"/>
            <w:rPr>
              <w:rFonts w:ascii="Arial" w:hAnsi="Arial" w:cs="Arial"/>
            </w:rPr>
          </w:pPr>
          <w:bookmarkStart w:id="7" w:name="Laboratory"/>
          <w:bookmarkEnd w:id="7"/>
          <w:r>
            <w:rPr>
              <w:rFonts w:ascii="Arial" w:hAnsi="Arial" w:cs="Arial"/>
            </w:rPr>
            <w:t>{</w:t>
          </w:r>
          <w:r w:rsidR="00745049" w:rsidRPr="00745049">
            <w:rPr>
              <w:rFonts w:ascii="Arial" w:hAnsi="Arial" w:cs="Arial"/>
            </w:rPr>
            <w:t>laboratory</w:t>
          </w:r>
          <w:r w:rsidR="00745049">
            <w:rPr>
              <w:rFonts w:ascii="Arial" w:hAnsi="Arial" w:cs="Arial"/>
            </w:rPr>
            <w:t>}</w:t>
          </w:r>
        </w:p>
      </w:tc>
      <w:tc>
        <w:tcPr>
          <w:tcW w:w="1980" w:type="dxa"/>
        </w:tcPr>
        <w:p w14:paraId="62A3EC53" w14:textId="77777777" w:rsidR="00E2514A" w:rsidRDefault="007A2320" w:rsidP="009917FF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Turna</w:t>
          </w:r>
          <w:r w:rsidR="00E2514A">
            <w:rPr>
              <w:rFonts w:ascii="Arial" w:hAnsi="Arial" w:cs="Arial"/>
            </w:rPr>
            <w:t>round Time:</w:t>
          </w:r>
        </w:p>
      </w:tc>
      <w:tc>
        <w:tcPr>
          <w:tcW w:w="3060" w:type="dxa"/>
          <w:tcBorders>
            <w:top w:val="single" w:sz="4" w:space="0" w:color="auto"/>
            <w:bottom w:val="single" w:sz="4" w:space="0" w:color="auto"/>
          </w:tcBorders>
        </w:tcPr>
        <w:p w14:paraId="45AE1DD2" w14:textId="0701A2E2" w:rsidR="00E2514A" w:rsidRDefault="00745049" w:rsidP="009917FF">
          <w:pPr>
            <w:pStyle w:val="Header"/>
            <w:rPr>
              <w:rFonts w:ascii="Arial" w:hAnsi="Arial" w:cs="Arial"/>
            </w:rPr>
          </w:pPr>
          <w:bookmarkStart w:id="8" w:name="TurnAroundTime"/>
          <w:bookmarkEnd w:id="8"/>
          <w:r w:rsidRPr="00745049">
            <w:rPr>
              <w:rFonts w:ascii="Arial" w:hAnsi="Arial" w:cs="Arial"/>
            </w:rPr>
            <w:t>{turnAroundTime}</w:t>
          </w:r>
        </w:p>
      </w:tc>
    </w:tr>
    <w:tr w:rsidR="00E2514A" w14:paraId="23F982F3" w14:textId="77777777" w:rsidTr="00851329">
      <w:trPr>
        <w:cantSplit/>
      </w:trPr>
      <w:tc>
        <w:tcPr>
          <w:tcW w:w="1728" w:type="dxa"/>
        </w:tcPr>
        <w:p w14:paraId="6FDD5088" w14:textId="77777777" w:rsidR="00E2514A" w:rsidRDefault="00E2514A" w:rsidP="009917FF">
          <w:pPr>
            <w:pStyle w:val="Header"/>
            <w:jc w:val="right"/>
            <w:rPr>
              <w:rFonts w:ascii="Arial" w:hAnsi="Arial" w:cs="Arial"/>
            </w:rPr>
          </w:pPr>
        </w:p>
      </w:tc>
      <w:tc>
        <w:tcPr>
          <w:tcW w:w="3942" w:type="dxa"/>
          <w:tcBorders>
            <w:top w:val="single" w:sz="4" w:space="0" w:color="auto"/>
          </w:tcBorders>
        </w:tcPr>
        <w:p w14:paraId="18676A0B" w14:textId="77777777" w:rsidR="00E2514A" w:rsidRDefault="00E2514A" w:rsidP="009917FF">
          <w:pPr>
            <w:pStyle w:val="Header"/>
            <w:rPr>
              <w:rFonts w:ascii="Arial" w:hAnsi="Arial" w:cs="Arial"/>
            </w:rPr>
          </w:pPr>
        </w:p>
      </w:tc>
      <w:tc>
        <w:tcPr>
          <w:tcW w:w="1980" w:type="dxa"/>
        </w:tcPr>
        <w:p w14:paraId="525BEC8E" w14:textId="77777777" w:rsidR="00E2514A" w:rsidRDefault="00E2514A" w:rsidP="009917FF">
          <w:pPr>
            <w:pStyle w:val="Header"/>
            <w:jc w:val="right"/>
            <w:rPr>
              <w:rFonts w:ascii="Arial" w:hAnsi="Arial" w:cs="Arial"/>
            </w:rPr>
          </w:pPr>
        </w:p>
      </w:tc>
      <w:tc>
        <w:tcPr>
          <w:tcW w:w="3060" w:type="dxa"/>
          <w:tcBorders>
            <w:top w:val="single" w:sz="4" w:space="0" w:color="auto"/>
          </w:tcBorders>
        </w:tcPr>
        <w:p w14:paraId="2B8EE525" w14:textId="77777777" w:rsidR="00E2514A" w:rsidRDefault="00E2514A" w:rsidP="009917FF">
          <w:pPr>
            <w:pStyle w:val="Header"/>
            <w:rPr>
              <w:rFonts w:ascii="Arial" w:hAnsi="Arial" w:cs="Arial"/>
            </w:rPr>
          </w:pPr>
        </w:p>
      </w:tc>
    </w:tr>
    <w:tr w:rsidR="00E2514A" w14:paraId="71E496B1" w14:textId="77777777" w:rsidTr="00851329">
      <w:trPr>
        <w:cantSplit/>
      </w:trPr>
      <w:tc>
        <w:tcPr>
          <w:tcW w:w="1728" w:type="dxa"/>
        </w:tcPr>
        <w:p w14:paraId="36217B32" w14:textId="77777777" w:rsidR="00E2514A" w:rsidRDefault="00E2514A" w:rsidP="009917FF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Job ID:</w:t>
          </w:r>
        </w:p>
      </w:tc>
      <w:tc>
        <w:tcPr>
          <w:tcW w:w="8982" w:type="dxa"/>
          <w:gridSpan w:val="3"/>
          <w:tcBorders>
            <w:bottom w:val="single" w:sz="4" w:space="0" w:color="auto"/>
          </w:tcBorders>
        </w:tcPr>
        <w:p w14:paraId="3D7FFB9D" w14:textId="1543DCA2" w:rsidR="00E2514A" w:rsidRDefault="00C610F7" w:rsidP="009917FF">
          <w:pPr>
            <w:pStyle w:val="Header"/>
            <w:rPr>
              <w:rFonts w:ascii="Arial" w:hAnsi="Arial" w:cs="Arial"/>
            </w:rPr>
          </w:pPr>
          <w:bookmarkStart w:id="9" w:name="ProjectNumber"/>
          <w:bookmarkEnd w:id="9"/>
          <w:r>
            <w:rPr>
              <w:rFonts w:ascii="Arial" w:hAnsi="Arial" w:cs="Arial"/>
            </w:rPr>
            <w:t>{</w:t>
          </w:r>
          <w:r w:rsidR="00745049" w:rsidRPr="00745049">
            <w:rPr>
              <w:rFonts w:ascii="Arial" w:hAnsi="Arial" w:cs="Arial"/>
            </w:rPr>
            <w:t>projectNumber</w:t>
          </w:r>
          <w:r>
            <w:rPr>
              <w:rFonts w:ascii="Arial" w:hAnsi="Arial" w:cs="Arial"/>
            </w:rPr>
            <w:t>}</w:t>
          </w:r>
        </w:p>
      </w:tc>
    </w:tr>
    <w:tr w:rsidR="00E2514A" w14:paraId="61CE6D4C" w14:textId="77777777" w:rsidTr="00851329">
      <w:trPr>
        <w:cantSplit/>
      </w:trPr>
      <w:tc>
        <w:tcPr>
          <w:tcW w:w="1728" w:type="dxa"/>
        </w:tcPr>
        <w:p w14:paraId="6975EA47" w14:textId="77777777" w:rsidR="00E2514A" w:rsidRDefault="00E2514A" w:rsidP="009917FF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Job Site:</w:t>
          </w:r>
        </w:p>
      </w:tc>
      <w:tc>
        <w:tcPr>
          <w:tcW w:w="8982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6BA987DF" w14:textId="48B199C0" w:rsidR="00E2514A" w:rsidRDefault="00C610F7" w:rsidP="00AB29DF">
          <w:pPr>
            <w:pStyle w:val="Header"/>
            <w:rPr>
              <w:rFonts w:ascii="Arial" w:hAnsi="Arial" w:cs="Arial"/>
            </w:rPr>
          </w:pPr>
          <w:bookmarkStart w:id="10" w:name="Client"/>
          <w:bookmarkEnd w:id="10"/>
          <w:r>
            <w:rPr>
              <w:rFonts w:ascii="Arial" w:hAnsi="Arial" w:cs="Arial"/>
            </w:rPr>
            <w:t>{client</w:t>
          </w:r>
          <w:r w:rsidR="00745049">
            <w:rPr>
              <w:rFonts w:ascii="Arial" w:hAnsi="Arial" w:cs="Arial"/>
            </w:rPr>
            <w:t>Name</w:t>
          </w:r>
          <w:r>
            <w:rPr>
              <w:rFonts w:ascii="Arial" w:hAnsi="Arial" w:cs="Arial"/>
            </w:rPr>
            <w:t>}</w:t>
          </w:r>
          <w:r w:rsidR="00AB29DF" w:rsidRPr="00AB29DF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–</w:t>
          </w:r>
          <w:r w:rsidR="00AB29DF">
            <w:rPr>
              <w:rFonts w:ascii="Arial" w:hAnsi="Arial" w:cs="Arial"/>
            </w:rPr>
            <w:t xml:space="preserve"> </w:t>
          </w:r>
          <w:bookmarkStart w:id="11" w:name="Site"/>
          <w:bookmarkEnd w:id="11"/>
          <w:r>
            <w:rPr>
              <w:rFonts w:ascii="Arial" w:hAnsi="Arial" w:cs="Arial"/>
            </w:rPr>
            <w:t>{siteName}</w:t>
          </w:r>
        </w:p>
      </w:tc>
    </w:tr>
    <w:tr w:rsidR="00E2514A" w14:paraId="066C3A8D" w14:textId="77777777" w:rsidTr="00851329">
      <w:trPr>
        <w:cantSplit/>
      </w:trPr>
      <w:tc>
        <w:tcPr>
          <w:tcW w:w="1728" w:type="dxa"/>
        </w:tcPr>
        <w:p w14:paraId="4743DD0B" w14:textId="77777777" w:rsidR="00E2514A" w:rsidRDefault="00E2514A" w:rsidP="009917FF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Special Instructions:</w:t>
          </w:r>
        </w:p>
      </w:tc>
      <w:tc>
        <w:tcPr>
          <w:tcW w:w="8982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1183C012" w14:textId="7CA17360" w:rsidR="00E2514A" w:rsidRDefault="00745049" w:rsidP="009917FF">
          <w:pPr>
            <w:pStyle w:val="Header"/>
            <w:rPr>
              <w:rFonts w:ascii="Arial" w:hAnsi="Arial" w:cs="Arial"/>
            </w:rPr>
          </w:pPr>
          <w:r w:rsidRPr="00745049">
            <w:rPr>
              <w:rFonts w:ascii="Arial" w:hAnsi="Arial" w:cs="Arial"/>
            </w:rPr>
            <w:t>{spectialInstructions}</w:t>
          </w:r>
        </w:p>
      </w:tc>
    </w:tr>
    <w:tr w:rsidR="00E2514A" w14:paraId="00F6F13E" w14:textId="77777777" w:rsidTr="00851329">
      <w:trPr>
        <w:cantSplit/>
      </w:trPr>
      <w:tc>
        <w:tcPr>
          <w:tcW w:w="1728" w:type="dxa"/>
        </w:tcPr>
        <w:p w14:paraId="010ED5B2" w14:textId="77777777" w:rsidR="00E2514A" w:rsidRDefault="00E2514A" w:rsidP="009917FF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Send Results:</w:t>
          </w:r>
        </w:p>
      </w:tc>
      <w:tc>
        <w:tcPr>
          <w:tcW w:w="8982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3128B00F" w14:textId="0A624ADC" w:rsidR="00E2514A" w:rsidRDefault="00C610F7" w:rsidP="009917FF">
          <w:pPr>
            <w:pStyle w:val="Header"/>
            <w:rPr>
              <w:rFonts w:ascii="Arial" w:hAnsi="Arial" w:cs="Arial"/>
            </w:rPr>
          </w:pPr>
          <w:bookmarkStart w:id="12" w:name="email"/>
          <w:bookmarkEnd w:id="12"/>
          <w:r>
            <w:rPr>
              <w:rFonts w:ascii="Arial" w:hAnsi="Arial" w:cs="Arial"/>
            </w:rPr>
            <w:t>{</w:t>
          </w:r>
          <w:r w:rsidR="00745049" w:rsidRPr="00745049">
            <w:rPr>
              <w:rFonts w:ascii="Arial" w:hAnsi="Arial" w:cs="Arial"/>
            </w:rPr>
            <w:t>inspectorEmail</w:t>
          </w:r>
          <w:r>
            <w:rPr>
              <w:rFonts w:ascii="Arial" w:hAnsi="Arial" w:cs="Arial"/>
            </w:rPr>
            <w:t>}</w:t>
          </w:r>
        </w:p>
      </w:tc>
    </w:tr>
  </w:tbl>
  <w:p w14:paraId="1C918292" w14:textId="77777777" w:rsidR="00E2514A" w:rsidRPr="00DB5FA7" w:rsidRDefault="00E2514A" w:rsidP="00D01F06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0C24"/>
    <w:multiLevelType w:val="hybridMultilevel"/>
    <w:tmpl w:val="0AA84FE8"/>
    <w:lvl w:ilvl="0" w:tplc="7FB6D92C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99282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24"/>
    <w:rsid w:val="000456D9"/>
    <w:rsid w:val="00076C73"/>
    <w:rsid w:val="0007784D"/>
    <w:rsid w:val="000827C1"/>
    <w:rsid w:val="0009191F"/>
    <w:rsid w:val="000A7D05"/>
    <w:rsid w:val="0012539E"/>
    <w:rsid w:val="001B2AC8"/>
    <w:rsid w:val="0020781A"/>
    <w:rsid w:val="00241ABB"/>
    <w:rsid w:val="00261CC7"/>
    <w:rsid w:val="002D5231"/>
    <w:rsid w:val="002F11F0"/>
    <w:rsid w:val="00317BA9"/>
    <w:rsid w:val="0032359D"/>
    <w:rsid w:val="0034511F"/>
    <w:rsid w:val="00353991"/>
    <w:rsid w:val="00360930"/>
    <w:rsid w:val="0037535F"/>
    <w:rsid w:val="00381BD1"/>
    <w:rsid w:val="0039035C"/>
    <w:rsid w:val="003D5F9B"/>
    <w:rsid w:val="003E4BA4"/>
    <w:rsid w:val="003F24E0"/>
    <w:rsid w:val="00400162"/>
    <w:rsid w:val="00404962"/>
    <w:rsid w:val="00465ECB"/>
    <w:rsid w:val="00491DEB"/>
    <w:rsid w:val="004C1642"/>
    <w:rsid w:val="004F5D05"/>
    <w:rsid w:val="0052161D"/>
    <w:rsid w:val="00550096"/>
    <w:rsid w:val="00551AE1"/>
    <w:rsid w:val="005567C9"/>
    <w:rsid w:val="005F43D7"/>
    <w:rsid w:val="006015E3"/>
    <w:rsid w:val="00617B4D"/>
    <w:rsid w:val="00635DA9"/>
    <w:rsid w:val="00686D2E"/>
    <w:rsid w:val="00693024"/>
    <w:rsid w:val="006C2FA9"/>
    <w:rsid w:val="006C719E"/>
    <w:rsid w:val="006C73F2"/>
    <w:rsid w:val="006E78D1"/>
    <w:rsid w:val="00702E99"/>
    <w:rsid w:val="00744CA1"/>
    <w:rsid w:val="00745049"/>
    <w:rsid w:val="00776807"/>
    <w:rsid w:val="0078748A"/>
    <w:rsid w:val="007A2320"/>
    <w:rsid w:val="007C22F6"/>
    <w:rsid w:val="007F4B99"/>
    <w:rsid w:val="008365A5"/>
    <w:rsid w:val="00851329"/>
    <w:rsid w:val="00895FA9"/>
    <w:rsid w:val="008A0F5B"/>
    <w:rsid w:val="008E341B"/>
    <w:rsid w:val="009170B8"/>
    <w:rsid w:val="00963FFF"/>
    <w:rsid w:val="009917FF"/>
    <w:rsid w:val="009A5B1A"/>
    <w:rsid w:val="009E348E"/>
    <w:rsid w:val="00A42B64"/>
    <w:rsid w:val="00AA0D68"/>
    <w:rsid w:val="00AB29DF"/>
    <w:rsid w:val="00AF693C"/>
    <w:rsid w:val="00B31D64"/>
    <w:rsid w:val="00B76456"/>
    <w:rsid w:val="00BB4EB7"/>
    <w:rsid w:val="00BB5DA2"/>
    <w:rsid w:val="00BB7B7D"/>
    <w:rsid w:val="00BD6DE7"/>
    <w:rsid w:val="00BF6522"/>
    <w:rsid w:val="00C2094B"/>
    <w:rsid w:val="00C23246"/>
    <w:rsid w:val="00C2469C"/>
    <w:rsid w:val="00C35E0A"/>
    <w:rsid w:val="00C5442B"/>
    <w:rsid w:val="00C610F7"/>
    <w:rsid w:val="00C83BF7"/>
    <w:rsid w:val="00CB3C8C"/>
    <w:rsid w:val="00CF53A8"/>
    <w:rsid w:val="00D01F06"/>
    <w:rsid w:val="00D02F73"/>
    <w:rsid w:val="00D12BC7"/>
    <w:rsid w:val="00DB5FA7"/>
    <w:rsid w:val="00E1410B"/>
    <w:rsid w:val="00E2514A"/>
    <w:rsid w:val="00E360AC"/>
    <w:rsid w:val="00E66F70"/>
    <w:rsid w:val="00E75D43"/>
    <w:rsid w:val="00EA001E"/>
    <w:rsid w:val="00F054FC"/>
    <w:rsid w:val="00FE4C4F"/>
    <w:rsid w:val="00FF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69274"/>
  <w15:docId w15:val="{4672C4AE-0C5E-4742-9082-13EFE3EE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FA7"/>
  </w:style>
  <w:style w:type="paragraph" w:styleId="Footer">
    <w:name w:val="footer"/>
    <w:basedOn w:val="Normal"/>
    <w:link w:val="FooterChar"/>
    <w:uiPriority w:val="99"/>
    <w:unhideWhenUsed/>
    <w:rsid w:val="00DB5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FA7"/>
  </w:style>
  <w:style w:type="paragraph" w:styleId="BalloonText">
    <w:name w:val="Balloon Text"/>
    <w:basedOn w:val="Normal"/>
    <w:link w:val="BalloonTextChar"/>
    <w:uiPriority w:val="99"/>
    <w:semiHidden/>
    <w:unhideWhenUsed/>
    <w:rsid w:val="00DB5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F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B5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781A"/>
    <w:rPr>
      <w:color w:val="808080"/>
    </w:rPr>
  </w:style>
  <w:style w:type="table" w:styleId="LightShading">
    <w:name w:val="Light Shading"/>
    <w:basedOn w:val="TableNormal"/>
    <w:uiPriority w:val="60"/>
    <w:rsid w:val="006015E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702E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E9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04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04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Shared\RNO\01-%20Active%20Projects\WCSD\McQueen%20HS\PJ85255-42%20McQueen%20HS%20-%20Locker%20Removal\Workbook\APM%20Workbook-v.18\Templates\Bulk%20Sample%20CO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Bulk Sample COC.dotx</Template>
  <TotalTime>65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Hazard Management Services, Inc.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dprado</dc:creator>
  <cp:lastModifiedBy>Fernando Quintero</cp:lastModifiedBy>
  <cp:revision>10</cp:revision>
  <cp:lastPrinted>2025-12-22T22:27:00Z</cp:lastPrinted>
  <dcterms:created xsi:type="dcterms:W3CDTF">2025-12-27T15:12:00Z</dcterms:created>
  <dcterms:modified xsi:type="dcterms:W3CDTF">2026-06-10T14:45:00Z</dcterms:modified>
</cp:coreProperties>
</file>